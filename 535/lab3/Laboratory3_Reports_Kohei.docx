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F7937" w14:textId="4715CE6C" w:rsidR="00F82FD7" w:rsidRPr="000F591B" w:rsidRDefault="00347552" w:rsidP="00F82FD7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0F591B">
        <w:rPr>
          <w:rFonts w:asciiTheme="minorHAnsi" w:hAnsiTheme="minorHAnsi" w:cstheme="minorHAnsi"/>
          <w:color w:val="auto"/>
          <w:sz w:val="36"/>
          <w:szCs w:val="36"/>
        </w:rPr>
        <w:t xml:space="preserve">Laboratory </w:t>
      </w:r>
      <w:r w:rsidR="00F82FD7" w:rsidRPr="000F591B">
        <w:rPr>
          <w:rFonts w:asciiTheme="minorHAnsi" w:hAnsiTheme="minorHAnsi" w:cstheme="minorHAnsi"/>
          <w:color w:val="auto"/>
          <w:sz w:val="36"/>
          <w:szCs w:val="36"/>
        </w:rPr>
        <w:t>3</w:t>
      </w:r>
      <w:r w:rsidR="00F82FD7" w:rsidRPr="000F591B">
        <w:rPr>
          <w:rFonts w:asciiTheme="minorHAnsi" w:hAnsiTheme="minorHAnsi" w:cstheme="minorHAnsi"/>
        </w:rPr>
        <w:t xml:space="preserve"> </w:t>
      </w:r>
      <w:r w:rsidR="00F82FD7" w:rsidRPr="000F591B">
        <w:rPr>
          <w:rFonts w:asciiTheme="minorHAnsi" w:hAnsiTheme="minorHAnsi" w:cstheme="minorHAnsi"/>
          <w:color w:val="auto"/>
          <w:sz w:val="36"/>
          <w:szCs w:val="36"/>
        </w:rPr>
        <w:t>Forecasting with Regression Including Smoothing Techniques such as Moving Averages and Exponential Smoothing</w:t>
      </w:r>
    </w:p>
    <w:p w14:paraId="6E038760" w14:textId="633A1A74" w:rsidR="0007288A" w:rsidRPr="000F591B" w:rsidRDefault="00F82FD7" w:rsidP="00F82FD7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0F591B">
        <w:rPr>
          <w:rFonts w:asciiTheme="minorHAnsi" w:hAnsiTheme="minorHAnsi" w:cstheme="minorHAnsi"/>
          <w:color w:val="auto"/>
          <w:sz w:val="36"/>
          <w:szCs w:val="36"/>
        </w:rPr>
        <w:t>Purpose and Alignments</w:t>
      </w:r>
      <w:r w:rsidR="00347552" w:rsidRPr="000F591B">
        <w:rPr>
          <w:rFonts w:asciiTheme="minorHAnsi" w:hAnsiTheme="minorHAnsi" w:cstheme="minorHAnsi"/>
          <w:color w:val="auto"/>
          <w:sz w:val="36"/>
          <w:szCs w:val="36"/>
        </w:rPr>
        <w:t xml:space="preserve"> Written Report</w:t>
      </w:r>
    </w:p>
    <w:p w14:paraId="3A22C36A" w14:textId="77777777" w:rsidR="00F82FD7" w:rsidRPr="000F591B" w:rsidRDefault="00F82FD7" w:rsidP="00525C10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186D579A" w14:textId="74F37029" w:rsidR="004E7CCD" w:rsidRPr="000F591B" w:rsidRDefault="004E7CCD" w:rsidP="00525C10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0F591B">
        <w:rPr>
          <w:rFonts w:asciiTheme="minorHAnsi" w:hAnsiTheme="minorHAnsi" w:cstheme="minorHAnsi"/>
          <w:color w:val="auto"/>
          <w:sz w:val="36"/>
          <w:szCs w:val="36"/>
        </w:rPr>
        <w:t xml:space="preserve">ANA 535 </w:t>
      </w:r>
      <w:r w:rsidR="00A26392" w:rsidRPr="000F591B">
        <w:rPr>
          <w:rFonts w:asciiTheme="minorHAnsi" w:hAnsiTheme="minorHAnsi" w:cstheme="minorHAnsi"/>
          <w:color w:val="auto"/>
          <w:sz w:val="36"/>
          <w:szCs w:val="36"/>
        </w:rPr>
        <w:t>Forecasting</w:t>
      </w:r>
    </w:p>
    <w:p w14:paraId="186F8740" w14:textId="1582650A" w:rsidR="004E7CCD" w:rsidRPr="000F591B" w:rsidRDefault="004E7CCD" w:rsidP="00525C10">
      <w:pPr>
        <w:pStyle w:val="Subtitle"/>
        <w:spacing w:before="720" w:line="480" w:lineRule="auto"/>
        <w:jc w:val="center"/>
        <w:rPr>
          <w:rFonts w:asciiTheme="minorHAnsi" w:hAnsiTheme="minorHAnsi" w:cstheme="minorHAnsi"/>
          <w:color w:val="auto"/>
          <w:sz w:val="22"/>
          <w:szCs w:val="22"/>
        </w:rPr>
      </w:pPr>
      <w:r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Name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KOHEI </w:t>
      </w:r>
      <w:proofErr w:type="gramStart"/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>NISHITANI</w:t>
      </w:r>
      <w:r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 Student</w:t>
      </w:r>
      <w:proofErr w:type="gramEnd"/>
      <w:r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ID#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>1122867</w:t>
      </w:r>
    </w:p>
    <w:p w14:paraId="09A46F0E" w14:textId="2F753EE7" w:rsidR="004E7CCD" w:rsidRPr="000F591B" w:rsidRDefault="004E7CCD" w:rsidP="00525C10">
      <w:pPr>
        <w:pStyle w:val="Subtitle"/>
        <w:spacing w:line="480" w:lineRule="auto"/>
        <w:jc w:val="center"/>
        <w:rPr>
          <w:rFonts w:asciiTheme="minorHAnsi" w:hAnsiTheme="minorHAnsi" w:cstheme="minorHAnsi"/>
          <w:color w:val="auto"/>
          <w:sz w:val="22"/>
          <w:szCs w:val="22"/>
        </w:rPr>
      </w:pPr>
      <w:r w:rsidRPr="000F591B">
        <w:rPr>
          <w:rFonts w:asciiTheme="minorHAnsi" w:hAnsiTheme="minorHAnsi" w:cstheme="minorHAnsi"/>
          <w:color w:val="auto"/>
          <w:sz w:val="22"/>
          <w:szCs w:val="22"/>
        </w:rPr>
        <w:t>Date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777326">
        <w:rPr>
          <w:rFonts w:asciiTheme="minorHAnsi" w:hAnsiTheme="minorHAnsi" w:cstheme="minorHAnsi"/>
          <w:color w:val="auto"/>
          <w:sz w:val="22"/>
          <w:szCs w:val="22"/>
        </w:rPr>
        <w:t>May 2</w:t>
      </w:r>
      <w:proofErr w:type="gramStart"/>
      <w:r w:rsidR="00777326">
        <w:rPr>
          <w:rFonts w:asciiTheme="minorHAnsi" w:hAnsiTheme="minorHAnsi" w:cstheme="minorHAnsi"/>
          <w:color w:val="auto"/>
          <w:sz w:val="22"/>
          <w:szCs w:val="22"/>
        </w:rPr>
        <w:t>nd</w:t>
      </w:r>
      <w:r w:rsidR="000949B8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>,</w:t>
      </w:r>
      <w:proofErr w:type="gramEnd"/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2025</w:t>
      </w:r>
    </w:p>
    <w:p w14:paraId="04452689" w14:textId="77777777" w:rsidR="004E7CCD" w:rsidRPr="000F591B" w:rsidRDefault="004E7CCD" w:rsidP="00525C10">
      <w:pPr>
        <w:spacing w:line="480" w:lineRule="auto"/>
        <w:rPr>
          <w:rFonts w:cstheme="minorHAnsi"/>
        </w:rPr>
      </w:pPr>
    </w:p>
    <w:p w14:paraId="5EB6D51C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3B8A2120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13A77BBB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5D16DC8A" w14:textId="77777777" w:rsidR="005455D1" w:rsidRPr="000F591B" w:rsidRDefault="005455D1" w:rsidP="00525C10">
      <w:pPr>
        <w:spacing w:line="480" w:lineRule="auto"/>
        <w:rPr>
          <w:rFonts w:cstheme="minorHAnsi"/>
        </w:rPr>
      </w:pPr>
    </w:p>
    <w:p w14:paraId="7FB13B98" w14:textId="77777777" w:rsidR="0097218C" w:rsidRPr="000F591B" w:rsidRDefault="0097218C" w:rsidP="00525C10">
      <w:pPr>
        <w:spacing w:line="480" w:lineRule="auto"/>
        <w:rPr>
          <w:rFonts w:cstheme="minorHAnsi"/>
        </w:rPr>
      </w:pPr>
    </w:p>
    <w:p w14:paraId="671496B4" w14:textId="77777777" w:rsidR="0097218C" w:rsidRPr="000F591B" w:rsidRDefault="0097218C" w:rsidP="00525C10">
      <w:pPr>
        <w:spacing w:line="480" w:lineRule="auto"/>
        <w:rPr>
          <w:rFonts w:cstheme="minorHAnsi"/>
        </w:rPr>
      </w:pPr>
    </w:p>
    <w:p w14:paraId="6F792293" w14:textId="77777777" w:rsidR="0097218C" w:rsidRPr="000F591B" w:rsidRDefault="0097218C" w:rsidP="00525C10">
      <w:pPr>
        <w:spacing w:line="480" w:lineRule="auto"/>
        <w:rPr>
          <w:rFonts w:cstheme="minorHAnsi"/>
        </w:rPr>
      </w:pPr>
    </w:p>
    <w:p w14:paraId="7AC7385E" w14:textId="77777777" w:rsidR="0097218C" w:rsidRPr="000F591B" w:rsidRDefault="0097218C" w:rsidP="00525C10">
      <w:pPr>
        <w:spacing w:line="480" w:lineRule="auto"/>
        <w:rPr>
          <w:rFonts w:cstheme="minorHAnsi"/>
        </w:rPr>
      </w:pPr>
    </w:p>
    <w:p w14:paraId="0F16031C" w14:textId="77777777" w:rsidR="005455D1" w:rsidRPr="000F591B" w:rsidRDefault="005455D1" w:rsidP="00525C10">
      <w:pPr>
        <w:spacing w:line="480" w:lineRule="auto"/>
        <w:rPr>
          <w:rFonts w:cstheme="minorHAnsi"/>
        </w:rPr>
      </w:pPr>
    </w:p>
    <w:p w14:paraId="1C0C7AEF" w14:textId="7C6D9985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  <w:r w:rsidRPr="000F591B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Table of Contents</w:t>
      </w:r>
    </w:p>
    <w:p w14:paraId="451FAA65" w14:textId="05EFAECA" w:rsidR="00FF2EF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Introduction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3</w:t>
      </w:r>
    </w:p>
    <w:p w14:paraId="0F8C1378" w14:textId="498A3C3B" w:rsidR="000D6D1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Background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3</w:t>
      </w:r>
    </w:p>
    <w:p w14:paraId="0424CC71" w14:textId="3B332B2B" w:rsidR="000D6D1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Data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4</w:t>
      </w:r>
    </w:p>
    <w:p w14:paraId="796A2F79" w14:textId="2698B23F" w:rsidR="005455D1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 xml:space="preserve"> Methods and Procedures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4</w:t>
      </w:r>
    </w:p>
    <w:p w14:paraId="16436DE7" w14:textId="174E3388" w:rsidR="00FF2EF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Results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11</w:t>
      </w:r>
    </w:p>
    <w:p w14:paraId="3982C4A1" w14:textId="7FE68444" w:rsidR="00FF2EF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Conclusions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14</w:t>
      </w:r>
    </w:p>
    <w:p w14:paraId="0715BCE6" w14:textId="2373B7E7" w:rsidR="00FF2EF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References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14</w:t>
      </w:r>
    </w:p>
    <w:p w14:paraId="11111667" w14:textId="7C3B7B9A" w:rsidR="00FF2EFC" w:rsidRPr="000F591B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0F591B">
        <w:rPr>
          <w:rFonts w:cstheme="minorHAnsi"/>
        </w:rPr>
        <w:t>Attachment or Appendices</w:t>
      </w:r>
      <w:r w:rsidR="000D6D1C" w:rsidRPr="000F591B">
        <w:rPr>
          <w:rFonts w:cstheme="minorHAnsi"/>
        </w:rPr>
        <w:t xml:space="preserve"> - </w:t>
      </w:r>
      <w:r w:rsidR="002D6E60">
        <w:rPr>
          <w:rFonts w:cstheme="minorHAnsi"/>
        </w:rPr>
        <w:t>14</w:t>
      </w:r>
    </w:p>
    <w:p w14:paraId="6FFEC784" w14:textId="77777777" w:rsidR="0074726C" w:rsidRPr="000F591B" w:rsidRDefault="0074726C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  <w:lang w:val="en-GB"/>
        </w:rPr>
      </w:pPr>
    </w:p>
    <w:p w14:paraId="51E069A4" w14:textId="77777777" w:rsidR="00505295" w:rsidRPr="000F591B" w:rsidRDefault="00505295" w:rsidP="00505295">
      <w:pPr>
        <w:rPr>
          <w:rFonts w:cstheme="minorHAnsi"/>
          <w:lang w:val="en-GB"/>
        </w:rPr>
      </w:pPr>
    </w:p>
    <w:p w14:paraId="5586ACEE" w14:textId="77777777" w:rsidR="0074726C" w:rsidRPr="000F591B" w:rsidRDefault="0074726C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1A59557F" w14:textId="77777777" w:rsidR="0074726C" w:rsidRPr="000F591B" w:rsidRDefault="0074726C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3C09D0EC" w14:textId="77777777" w:rsidR="0074726C" w:rsidRPr="000F591B" w:rsidRDefault="0074726C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2134B253" w14:textId="77777777" w:rsidR="005455D1" w:rsidRPr="000F591B" w:rsidRDefault="005455D1" w:rsidP="00525C10">
      <w:pPr>
        <w:spacing w:line="480" w:lineRule="auto"/>
        <w:rPr>
          <w:rFonts w:cstheme="minorHAnsi"/>
        </w:rPr>
      </w:pPr>
    </w:p>
    <w:p w14:paraId="7B4D1117" w14:textId="77777777" w:rsidR="005455D1" w:rsidRPr="000F591B" w:rsidRDefault="005455D1" w:rsidP="00525C10">
      <w:pPr>
        <w:spacing w:line="480" w:lineRule="auto"/>
        <w:rPr>
          <w:rFonts w:cstheme="minorHAnsi"/>
        </w:rPr>
      </w:pPr>
    </w:p>
    <w:p w14:paraId="246C1CC5" w14:textId="54A3392F" w:rsidR="004E7CCD" w:rsidRPr="004C4677" w:rsidRDefault="0055395D" w:rsidP="00525C10">
      <w:pPr>
        <w:pStyle w:val="Heading1"/>
        <w:spacing w:line="480" w:lineRule="auto"/>
        <w:rPr>
          <w:rFonts w:asciiTheme="minorHAnsi" w:hAnsiTheme="minorHAnsi" w:cstheme="minorHAnsi"/>
          <w:color w:val="auto"/>
          <w:sz w:val="22"/>
          <w:szCs w:val="22"/>
        </w:rPr>
      </w:pPr>
      <w:r w:rsidRPr="004C4677">
        <w:rPr>
          <w:rFonts w:asciiTheme="minorHAnsi" w:hAnsiTheme="minorHAnsi" w:cstheme="minorHAnsi"/>
          <w:color w:val="auto"/>
          <w:sz w:val="22"/>
          <w:szCs w:val="22"/>
        </w:rPr>
        <w:lastRenderedPageBreak/>
        <w:t>Introduction</w:t>
      </w:r>
      <w:r w:rsidR="00505295" w:rsidRPr="004C4677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14:paraId="653E8C7C" w14:textId="41541168" w:rsidR="00323D4A" w:rsidRPr="000F591B" w:rsidRDefault="00B77A14" w:rsidP="00953286">
      <w:pPr>
        <w:spacing w:line="480" w:lineRule="auto"/>
        <w:rPr>
          <w:rFonts w:eastAsiaTheme="majorEastAsia" w:cstheme="minorHAnsi"/>
          <w:lang w:val="en-CA" w:eastAsia="ja-JP"/>
        </w:rPr>
      </w:pPr>
      <w:r w:rsidRPr="000F591B">
        <w:rPr>
          <w:rFonts w:eastAsiaTheme="majorEastAsia" w:cstheme="minorHAnsi"/>
        </w:rPr>
        <w:tab/>
        <w:t xml:space="preserve">Lab3 </w:t>
      </w:r>
      <w:r w:rsidR="00BE0175" w:rsidRPr="000F591B">
        <w:rPr>
          <w:rFonts w:eastAsiaTheme="majorEastAsia" w:cstheme="minorHAnsi"/>
          <w:lang w:val="en-CA" w:eastAsia="ja-JP"/>
        </w:rPr>
        <w:t xml:space="preserve">shifts its focus from diagnosing seasonality and stationery to producing usable forecast for Amtrak dataset. Building the foundation of periodicity insights in Lab2, this Lab3 exercise will enable researcher </w:t>
      </w:r>
      <w:r w:rsidR="00505295" w:rsidRPr="000F591B">
        <w:rPr>
          <w:rFonts w:eastAsiaTheme="majorEastAsia" w:cstheme="minorHAnsi"/>
          <w:lang w:val="en-CA" w:eastAsia="ja-JP"/>
        </w:rPr>
        <w:t>to familiarize</w:t>
      </w:r>
      <w:r w:rsidR="00BE0175" w:rsidRPr="000F591B">
        <w:rPr>
          <w:rFonts w:eastAsiaTheme="majorEastAsia" w:cstheme="minorHAnsi"/>
          <w:lang w:val="en-CA" w:eastAsia="ja-JP"/>
        </w:rPr>
        <w:t xml:space="preserve"> time-series regression, moving-average smoothing</w:t>
      </w:r>
      <w:r w:rsidR="00777326">
        <w:rPr>
          <w:rFonts w:eastAsiaTheme="majorEastAsia" w:cstheme="minorHAnsi"/>
          <w:lang w:val="en-CA" w:eastAsia="ja-JP"/>
        </w:rPr>
        <w:t>, ETS</w:t>
      </w:r>
      <w:r w:rsidR="00BE0175" w:rsidRPr="000F591B">
        <w:rPr>
          <w:rFonts w:eastAsiaTheme="majorEastAsia" w:cstheme="minorHAnsi"/>
          <w:lang w:val="en-CA" w:eastAsia="ja-JP"/>
        </w:rPr>
        <w:t xml:space="preserve"> and Holt-winters smoothing. Those methodologies translate observed patterns into predictable patterns. The workflow at this lab begins with exploratory data analysis. The target variable passenger-miles are inspected </w:t>
      </w:r>
      <w:r w:rsidR="001A211F" w:rsidRPr="000F591B">
        <w:rPr>
          <w:rFonts w:eastAsiaTheme="majorEastAsia" w:cstheme="minorHAnsi"/>
          <w:lang w:val="en-CA" w:eastAsia="ja-JP"/>
        </w:rPr>
        <w:t xml:space="preserve">to see if it has normal distribution or any other skewness, then it </w:t>
      </w:r>
      <w:proofErr w:type="gramStart"/>
      <w:r w:rsidR="001A211F" w:rsidRPr="000F591B">
        <w:rPr>
          <w:rFonts w:eastAsiaTheme="majorEastAsia" w:cstheme="minorHAnsi"/>
          <w:lang w:val="en-CA" w:eastAsia="ja-JP"/>
        </w:rPr>
        <w:t>go</w:t>
      </w:r>
      <w:proofErr w:type="gramEnd"/>
      <w:r w:rsidR="001A211F" w:rsidRPr="000F591B">
        <w:rPr>
          <w:rFonts w:eastAsiaTheme="majorEastAsia" w:cstheme="minorHAnsi"/>
          <w:lang w:val="en-CA" w:eastAsia="ja-JP"/>
        </w:rPr>
        <w:t xml:space="preserve"> through log-transformation because of observed skewness. </w:t>
      </w:r>
      <w:r w:rsidR="00985E64" w:rsidRPr="000F591B">
        <w:rPr>
          <w:rFonts w:eastAsiaTheme="majorEastAsia" w:cstheme="minorHAnsi"/>
          <w:lang w:val="en-CA" w:eastAsia="ja-JP"/>
        </w:rPr>
        <w:t xml:space="preserve">After this preliminary inspection, a </w:t>
      </w:r>
      <w:proofErr w:type="spellStart"/>
      <w:proofErr w:type="gramStart"/>
      <w:r w:rsidR="00985E64" w:rsidRPr="000F591B">
        <w:rPr>
          <w:rFonts w:eastAsiaTheme="majorEastAsia" w:cstheme="minorHAnsi"/>
          <w:lang w:val="en-CA" w:eastAsia="ja-JP"/>
        </w:rPr>
        <w:t>tslm</w:t>
      </w:r>
      <w:proofErr w:type="spellEnd"/>
      <w:r w:rsidR="00985E64" w:rsidRPr="000F591B">
        <w:rPr>
          <w:rFonts w:eastAsiaTheme="majorEastAsia" w:cstheme="minorHAnsi"/>
          <w:lang w:val="en-CA" w:eastAsia="ja-JP"/>
        </w:rPr>
        <w:t>(</w:t>
      </w:r>
      <w:proofErr w:type="gramEnd"/>
      <w:r w:rsidR="00985E64" w:rsidRPr="000F591B">
        <w:rPr>
          <w:rFonts w:eastAsiaTheme="majorEastAsia" w:cstheme="minorHAnsi"/>
          <w:lang w:val="en-CA" w:eastAsia="ja-JP"/>
        </w:rPr>
        <w:t>) regression spanning 1991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2024 establishes a first fitted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versus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actual benchmark. Then showing how model fitting can be changed with different training windows —1991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1997, 1991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2004, 1991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2016, and 1991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>2020—to illustrate how structural breaks, most apparent the 2020 COVID</w:t>
      </w:r>
      <w:r w:rsidR="00985E64" w:rsidRPr="000F591B">
        <w:rPr>
          <w:rFonts w:ascii="Cambria Math" w:eastAsiaTheme="majorEastAsia" w:hAnsi="Cambria Math" w:cs="Cambria Math"/>
          <w:lang w:val="en-CA" w:eastAsia="ja-JP"/>
        </w:rPr>
        <w:t>‑</w:t>
      </w:r>
      <w:r w:rsidR="00985E64" w:rsidRPr="000F591B">
        <w:rPr>
          <w:rFonts w:eastAsiaTheme="majorEastAsia" w:cstheme="minorHAnsi"/>
          <w:lang w:val="en-CA" w:eastAsia="ja-JP"/>
        </w:rPr>
        <w:t xml:space="preserve">19 collapse, </w:t>
      </w:r>
      <w:proofErr w:type="gramStart"/>
      <w:r w:rsidR="00777326">
        <w:rPr>
          <w:rFonts w:eastAsiaTheme="majorEastAsia" w:cstheme="minorHAnsi"/>
          <w:lang w:val="en-CA" w:eastAsia="ja-JP"/>
        </w:rPr>
        <w:t>Then</w:t>
      </w:r>
      <w:proofErr w:type="gramEnd"/>
      <w:r w:rsidR="00777326">
        <w:rPr>
          <w:rFonts w:eastAsiaTheme="majorEastAsia" w:cstheme="minorHAnsi"/>
          <w:lang w:val="en-CA" w:eastAsia="ja-JP"/>
        </w:rPr>
        <w:t xml:space="preserve"> demonstrate other methodologies like ETS and Holt-Winter’s model</w:t>
      </w:r>
      <w:r w:rsidR="00985E64" w:rsidRPr="000F591B">
        <w:rPr>
          <w:rFonts w:eastAsiaTheme="majorEastAsia" w:cstheme="minorHAnsi"/>
          <w:lang w:val="en-CA" w:eastAsia="ja-JP"/>
        </w:rPr>
        <w:t xml:space="preserve">. </w:t>
      </w:r>
    </w:p>
    <w:p w14:paraId="3E1559AF" w14:textId="77FA33D4" w:rsidR="00953286" w:rsidRPr="004C4677" w:rsidRDefault="005455D1" w:rsidP="00953286">
      <w:pPr>
        <w:spacing w:line="480" w:lineRule="auto"/>
        <w:rPr>
          <w:rFonts w:eastAsiaTheme="majorEastAsia" w:cstheme="minorHAnsi"/>
          <w:b/>
          <w:bCs/>
          <w:lang w:val="en-CA" w:eastAsia="ja-JP"/>
        </w:rPr>
      </w:pPr>
      <w:r w:rsidRPr="004C4677">
        <w:rPr>
          <w:rFonts w:eastAsiaTheme="majorEastAsia" w:cstheme="minorHAnsi"/>
          <w:b/>
          <w:bCs/>
        </w:rPr>
        <w:t>Background</w:t>
      </w:r>
    </w:p>
    <w:p w14:paraId="2DF20FF1" w14:textId="37255593" w:rsidR="00505295" w:rsidRPr="000F591B" w:rsidRDefault="00505295" w:rsidP="009F7AB2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t xml:space="preserve">The previous lab exercise established all necessary data </w:t>
      </w:r>
      <w:r w:rsidR="004678B3" w:rsidRPr="000F591B">
        <w:rPr>
          <w:rFonts w:cstheme="minorHAnsi"/>
        </w:rPr>
        <w:t>cleaning</w:t>
      </w:r>
      <w:r w:rsidRPr="000F591B">
        <w:rPr>
          <w:rFonts w:cstheme="minorHAnsi"/>
        </w:rPr>
        <w:t xml:space="preserve"> and exploratory analysis to ensure reliable forecasting results. We cleaned the Amtrak passenger</w:t>
      </w:r>
      <w:r w:rsidRPr="000F591B">
        <w:rPr>
          <w:rFonts w:ascii="Cambria Math" w:hAnsi="Cambria Math" w:cs="Cambria Math"/>
        </w:rPr>
        <w:t>‑</w:t>
      </w:r>
      <w:r w:rsidRPr="000F591B">
        <w:rPr>
          <w:rFonts w:cstheme="minorHAnsi"/>
        </w:rPr>
        <w:t>miles data, sorting, filtering and then analyzed it using frequency</w:t>
      </w:r>
      <w:r w:rsidRPr="000F591B">
        <w:rPr>
          <w:rFonts w:ascii="Cambria Math" w:hAnsi="Cambria Math" w:cs="Cambria Math"/>
        </w:rPr>
        <w:t>‑</w:t>
      </w:r>
      <w:r w:rsidRPr="000F591B">
        <w:rPr>
          <w:rFonts w:cstheme="minorHAnsi"/>
        </w:rPr>
        <w:t>domain methods including Fast Fourier Transform and periodograms and STL decomposition to reveal both strong annual patterns. Consistent patterns were successfully identified and eliminated in periodic data during Lab 2</w:t>
      </w:r>
      <w:r w:rsidR="00777326">
        <w:rPr>
          <w:rFonts w:cstheme="minorHAnsi"/>
        </w:rPr>
        <w:t>,</w:t>
      </w:r>
      <w:r w:rsidRPr="000F591B">
        <w:rPr>
          <w:rFonts w:cstheme="minorHAnsi"/>
        </w:rPr>
        <w:t xml:space="preserve"> but th</w:t>
      </w:r>
      <w:r w:rsidR="009F7AB2" w:rsidRPr="000F591B">
        <w:rPr>
          <w:rFonts w:cstheme="minorHAnsi"/>
        </w:rPr>
        <w:t>at</w:t>
      </w:r>
      <w:r w:rsidRPr="000F591B">
        <w:rPr>
          <w:rFonts w:cstheme="minorHAnsi"/>
        </w:rPr>
        <w:t xml:space="preserve"> exercise did not proceed to generate meaningful forecasted results. The absence of regression analysis and smoothing techniques as well as accuracy evaluation means decision</w:t>
      </w:r>
      <w:r w:rsidRPr="000F591B">
        <w:rPr>
          <w:rFonts w:ascii="Cambria Math" w:hAnsi="Cambria Math" w:cs="Cambria Math"/>
        </w:rPr>
        <w:t>‑</w:t>
      </w:r>
      <w:r w:rsidRPr="000F591B">
        <w:rPr>
          <w:rFonts w:cstheme="minorHAnsi"/>
        </w:rPr>
        <w:t>making professionals still need quantitative projections together with uncertainty understanding for future demand.</w:t>
      </w:r>
    </w:p>
    <w:p w14:paraId="250B2360" w14:textId="0CF75B34" w:rsidR="00323D4A" w:rsidRPr="000F591B" w:rsidRDefault="00323D4A" w:rsidP="009F7AB2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t>This Lab</w:t>
      </w:r>
      <w:r w:rsidR="00505295" w:rsidRPr="000F591B">
        <w:rPr>
          <w:rFonts w:cstheme="minorHAnsi"/>
        </w:rPr>
        <w:t> 3 closes that gap. The exercise applies time-series regression and moving-average filters alongside Holt-Winters</w:t>
      </w:r>
      <w:r w:rsidR="00777326">
        <w:rPr>
          <w:rFonts w:cstheme="minorHAnsi"/>
        </w:rPr>
        <w:t xml:space="preserve">, </w:t>
      </w:r>
      <w:r w:rsidR="00505295" w:rsidRPr="000F591B">
        <w:rPr>
          <w:rFonts w:cstheme="minorHAnsi"/>
        </w:rPr>
        <w:t>ETS</w:t>
      </w:r>
      <w:r w:rsidR="00777326">
        <w:rPr>
          <w:rFonts w:cstheme="minorHAnsi"/>
        </w:rPr>
        <w:t>,</w:t>
      </w:r>
      <w:r w:rsidR="00505295" w:rsidRPr="000F591B">
        <w:rPr>
          <w:rFonts w:cstheme="minorHAnsi"/>
        </w:rPr>
        <w:t xml:space="preserve"> exponential-smoothing models to generate forecasts from the seasonally </w:t>
      </w:r>
      <w:r w:rsidR="00505295" w:rsidRPr="000F591B">
        <w:rPr>
          <w:rFonts w:cstheme="minorHAnsi"/>
        </w:rPr>
        <w:lastRenderedPageBreak/>
        <w:t>adjusted dataset produced in Lab 2. The statistical evaluation comparing multiple prediction periods before and after the COVID pandemic</w:t>
      </w:r>
      <w:r w:rsidRPr="000F591B">
        <w:rPr>
          <w:rFonts w:cstheme="minorHAnsi"/>
        </w:rPr>
        <w:t xml:space="preserve"> with multiple different training period</w:t>
      </w:r>
      <w:r w:rsidR="00505295" w:rsidRPr="000F591B">
        <w:rPr>
          <w:rFonts w:cstheme="minorHAnsi"/>
        </w:rPr>
        <w:t xml:space="preserve"> and the use of basic forecasting methods in Lab 3 supplies crucial information for Amtrak managers to make schedule changes based on changing travel patterns.</w:t>
      </w:r>
    </w:p>
    <w:p w14:paraId="6FD39F6B" w14:textId="5F002EAA" w:rsidR="00525C10" w:rsidRPr="004C4677" w:rsidRDefault="00525C10" w:rsidP="00505295">
      <w:pPr>
        <w:spacing w:line="480" w:lineRule="auto"/>
        <w:rPr>
          <w:rFonts w:eastAsiaTheme="majorEastAsia" w:cstheme="minorHAnsi"/>
          <w:b/>
          <w:bCs/>
        </w:rPr>
      </w:pPr>
      <w:r w:rsidRPr="004C4677">
        <w:rPr>
          <w:rFonts w:eastAsiaTheme="majorEastAsia" w:cstheme="minorHAnsi"/>
          <w:b/>
          <w:bCs/>
        </w:rPr>
        <w:t>Data</w:t>
      </w:r>
    </w:p>
    <w:p w14:paraId="689C5F2D" w14:textId="419754DB" w:rsidR="00F6685A" w:rsidRPr="000F591B" w:rsidRDefault="00F6685A" w:rsidP="00525C10">
      <w:pPr>
        <w:spacing w:line="480" w:lineRule="auto"/>
        <w:rPr>
          <w:rFonts w:cstheme="minorHAnsi"/>
        </w:rPr>
      </w:pPr>
      <w:r w:rsidRPr="000F591B">
        <w:rPr>
          <w:rFonts w:eastAsiaTheme="majorEastAsia" w:cstheme="minorHAnsi"/>
        </w:rPr>
        <w:tab/>
      </w:r>
      <w:r w:rsidRPr="000F591B">
        <w:rPr>
          <w:rFonts w:cstheme="minorHAnsi"/>
        </w:rPr>
        <w:t xml:space="preserve">Data from </w:t>
      </w:r>
      <w:r w:rsidR="00323D4A" w:rsidRPr="000F591B">
        <w:rPr>
          <w:rFonts w:cstheme="minorHAnsi"/>
        </w:rPr>
        <w:t xml:space="preserve">Amtrak </w:t>
      </w:r>
      <w:r w:rsidRPr="000F591B">
        <w:rPr>
          <w:rFonts w:cstheme="minorHAnsi"/>
        </w:rPr>
        <w:t xml:space="preserve">source enables the exploration of time-series analysis periodicity finding and adjustment through this exercise. The Amtrak dataset covers a time span from January 1991 to June 2024 holding about four hundred monthly records. The records contain a month field along with Ridership, </w:t>
      </w:r>
      <w:proofErr w:type="spellStart"/>
      <w:r w:rsidRPr="000F591B">
        <w:rPr>
          <w:rFonts w:cstheme="minorHAnsi"/>
        </w:rPr>
        <w:t>PassengerMiles</w:t>
      </w:r>
      <w:proofErr w:type="spellEnd"/>
      <w:r w:rsidRPr="000F591B">
        <w:rPr>
          <w:rFonts w:cstheme="minorHAnsi"/>
        </w:rPr>
        <w:t xml:space="preserve"> and </w:t>
      </w:r>
      <w:proofErr w:type="spellStart"/>
      <w:r w:rsidRPr="000F591B">
        <w:rPr>
          <w:rFonts w:cstheme="minorHAnsi"/>
        </w:rPr>
        <w:t>RidersReported</w:t>
      </w:r>
      <w:proofErr w:type="spellEnd"/>
      <w:r w:rsidRPr="000F591B">
        <w:rPr>
          <w:rFonts w:cstheme="minorHAnsi"/>
        </w:rPr>
        <w:t xml:space="preserve"> fields. </w:t>
      </w:r>
      <w:r w:rsidR="00323D4A" w:rsidRPr="000F591B">
        <w:rPr>
          <w:rFonts w:cstheme="minorHAnsi"/>
        </w:rPr>
        <w:t xml:space="preserve">For modelling purposes, the target variable is </w:t>
      </w:r>
      <w:proofErr w:type="spellStart"/>
      <w:r w:rsidR="00323D4A" w:rsidRPr="000F591B">
        <w:rPr>
          <w:rFonts w:cstheme="minorHAnsi"/>
        </w:rPr>
        <w:t>PassengerMiles</w:t>
      </w:r>
      <w:proofErr w:type="spellEnd"/>
      <w:r w:rsidR="00323D4A" w:rsidRPr="000F591B">
        <w:rPr>
          <w:rFonts w:cstheme="minorHAnsi"/>
        </w:rPr>
        <w:t>. Preliminary checks in Lab 2 confirmed strong annual seasonality and a long</w:t>
      </w:r>
      <w:r w:rsidR="00323D4A" w:rsidRPr="000F591B">
        <w:rPr>
          <w:rFonts w:ascii="Cambria Math" w:hAnsi="Cambria Math" w:cs="Cambria Math"/>
        </w:rPr>
        <w:t>‑</w:t>
      </w:r>
      <w:r w:rsidR="00323D4A" w:rsidRPr="000F591B">
        <w:rPr>
          <w:rFonts w:cstheme="minorHAnsi"/>
        </w:rPr>
        <w:t xml:space="preserve">run upward trend. </w:t>
      </w:r>
    </w:p>
    <w:p w14:paraId="09AA5321" w14:textId="0C36D986" w:rsidR="00525C10" w:rsidRPr="004C4677" w:rsidRDefault="00525C10" w:rsidP="00525C10">
      <w:pPr>
        <w:spacing w:before="100" w:beforeAutospacing="1" w:after="100" w:afterAutospacing="1" w:line="480" w:lineRule="auto"/>
        <w:rPr>
          <w:rFonts w:cstheme="minorHAnsi"/>
          <w:b/>
          <w:bCs/>
        </w:rPr>
      </w:pPr>
      <w:r w:rsidRPr="004C4677">
        <w:rPr>
          <w:rFonts w:eastAsiaTheme="majorEastAsia" w:cstheme="minorHAnsi"/>
          <w:b/>
          <w:bCs/>
        </w:rPr>
        <w:t>Methods and Procedures</w:t>
      </w:r>
    </w:p>
    <w:p w14:paraId="3C72745A" w14:textId="6213133B" w:rsidR="00F656EC" w:rsidRPr="000F591B" w:rsidRDefault="00501114" w:rsidP="00F656EC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ab/>
        <w:t>A</w:t>
      </w:r>
      <w:r w:rsidR="00C02E46" w:rsidRPr="000F591B">
        <w:rPr>
          <w:rFonts w:cstheme="minorHAnsi"/>
        </w:rPr>
        <w:t xml:space="preserve"> </w:t>
      </w:r>
      <w:r w:rsidR="00C02E46" w:rsidRPr="000F591B">
        <w:rPr>
          <w:rFonts w:cstheme="minorHAnsi"/>
        </w:rPr>
        <w:t>histogram show</w:t>
      </w:r>
      <w:r w:rsidR="00C02E46" w:rsidRPr="000F591B">
        <w:rPr>
          <w:rFonts w:cstheme="minorHAnsi"/>
        </w:rPr>
        <w:t>s</w:t>
      </w:r>
      <w:r w:rsidR="00C02E46" w:rsidRPr="000F591B">
        <w:rPr>
          <w:rFonts w:cstheme="minorHAnsi"/>
        </w:rPr>
        <w:t xml:space="preserve"> strong left-skew</w:t>
      </w:r>
      <w:r w:rsidR="00C02E46" w:rsidRPr="000F591B">
        <w:rPr>
          <w:rFonts w:cstheme="minorHAnsi"/>
        </w:rPr>
        <w:t xml:space="preserve"> at initial </w:t>
      </w:r>
      <w:proofErr w:type="gramStart"/>
      <w:r w:rsidR="00C02E46" w:rsidRPr="000F591B">
        <w:rPr>
          <w:rFonts w:cstheme="minorHAnsi"/>
        </w:rPr>
        <w:t>EDA</w:t>
      </w:r>
      <w:r w:rsidR="00777326">
        <w:rPr>
          <w:rFonts w:cstheme="minorHAnsi"/>
        </w:rPr>
        <w:t>(</w:t>
      </w:r>
      <w:proofErr w:type="gramEnd"/>
      <w:r w:rsidR="00777326">
        <w:rPr>
          <w:rFonts w:cstheme="minorHAnsi"/>
        </w:rPr>
        <w:t>figure 1)</w:t>
      </w:r>
      <w:r w:rsidR="00C02E46" w:rsidRPr="000F591B">
        <w:rPr>
          <w:rFonts w:cstheme="minorHAnsi"/>
        </w:rPr>
        <w:t xml:space="preserve">. Applying a log transform </w:t>
      </w:r>
      <w:r w:rsidR="00C02E46" w:rsidRPr="000F591B">
        <w:rPr>
          <w:rFonts w:cstheme="minorHAnsi"/>
        </w:rPr>
        <w:t xml:space="preserve">change the </w:t>
      </w:r>
      <w:r w:rsidR="00C02E46" w:rsidRPr="000F591B">
        <w:rPr>
          <w:rFonts w:cstheme="minorHAnsi"/>
        </w:rPr>
        <w:t xml:space="preserve">distribution </w:t>
      </w:r>
      <w:r w:rsidR="00D17C3F" w:rsidRPr="000F591B">
        <w:rPr>
          <w:rFonts w:cstheme="minorHAnsi"/>
        </w:rPr>
        <w:t>to see if it</w:t>
      </w:r>
      <w:r w:rsidR="00C02E46" w:rsidRPr="000F591B">
        <w:rPr>
          <w:rFonts w:cstheme="minorHAnsi"/>
        </w:rPr>
        <w:t xml:space="preserve"> made </w:t>
      </w:r>
      <w:r w:rsidR="00D17C3F" w:rsidRPr="000F591B">
        <w:rPr>
          <w:rFonts w:cstheme="minorHAnsi"/>
        </w:rPr>
        <w:t>distribution</w:t>
      </w:r>
      <w:r w:rsidR="00C02E46" w:rsidRPr="000F591B">
        <w:rPr>
          <w:rFonts w:cstheme="minorHAnsi"/>
        </w:rPr>
        <w:t xml:space="preserve"> </w:t>
      </w:r>
      <w:r w:rsidR="00C02E46" w:rsidRPr="000F591B">
        <w:rPr>
          <w:rFonts w:cstheme="minorHAnsi"/>
        </w:rPr>
        <w:t xml:space="preserve">more </w:t>
      </w:r>
      <w:r w:rsidR="00C02E46" w:rsidRPr="000F591B">
        <w:rPr>
          <w:rFonts w:cstheme="minorHAnsi"/>
        </w:rPr>
        <w:t>Normal curve</w:t>
      </w:r>
      <w:r w:rsidR="00C02E46" w:rsidRPr="000F591B">
        <w:rPr>
          <w:rFonts w:cstheme="minorHAnsi"/>
        </w:rPr>
        <w:t>d distribution</w:t>
      </w:r>
      <w:r w:rsidR="00C02E46" w:rsidRPr="000F591B">
        <w:rPr>
          <w:rFonts w:cstheme="minorHAnsi"/>
        </w:rPr>
        <w:t xml:space="preserve">, satisfying the normality assumption used in later regression and smoothing models. </w:t>
      </w:r>
      <w:r w:rsidR="00D17C3F" w:rsidRPr="000F591B">
        <w:rPr>
          <w:rFonts w:cstheme="minorHAnsi"/>
        </w:rPr>
        <w:t>However, this log transformation keeps the left-skewness after the transformation, so it doesn’t solve the skewness. Instead of log transformation, square transform changes the distribution more normally curved distribution.</w:t>
      </w:r>
      <w:r w:rsidR="00F656EC" w:rsidRPr="000F591B">
        <w:rPr>
          <w:rFonts w:cstheme="minorHAnsi"/>
        </w:rPr>
        <w:t xml:space="preserve"> </w:t>
      </w:r>
    </w:p>
    <w:p w14:paraId="67DAB03B" w14:textId="5D2324FF" w:rsidR="00F656EC" w:rsidRPr="000F591B" w:rsidRDefault="00D17C3F" w:rsidP="00F656EC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t xml:space="preserve">Given square transformation, </w:t>
      </w:r>
      <w:r w:rsidR="00F656EC" w:rsidRPr="000F591B">
        <w:rPr>
          <w:rFonts w:cstheme="minorHAnsi"/>
        </w:rPr>
        <w:t>Using the transformed series, three polynomial time-trend regressions were fitted with ggplot</w:t>
      </w:r>
      <w:proofErr w:type="gramStart"/>
      <w:r w:rsidR="00F656EC" w:rsidRPr="000F591B">
        <w:rPr>
          <w:rFonts w:cstheme="minorHAnsi"/>
        </w:rPr>
        <w:t>2::</w:t>
      </w:r>
      <w:proofErr w:type="spellStart"/>
      <w:proofErr w:type="gramEnd"/>
      <w:r w:rsidR="00F656EC" w:rsidRPr="000F591B">
        <w:rPr>
          <w:rFonts w:cstheme="minorHAnsi"/>
        </w:rPr>
        <w:t>geom_</w:t>
      </w:r>
      <w:proofErr w:type="gramStart"/>
      <w:r w:rsidR="00F656EC" w:rsidRPr="000F591B">
        <w:rPr>
          <w:rFonts w:cstheme="minorHAnsi"/>
        </w:rPr>
        <w:t>smooth</w:t>
      </w:r>
      <w:proofErr w:type="spellEnd"/>
      <w:r w:rsidR="00F656EC" w:rsidRPr="000F591B">
        <w:rPr>
          <w:rFonts w:cstheme="minorHAnsi"/>
        </w:rPr>
        <w:t>(</w:t>
      </w:r>
      <w:proofErr w:type="gramEnd"/>
      <w:r w:rsidR="00F656EC" w:rsidRPr="000F591B">
        <w:rPr>
          <w:rFonts w:cstheme="minorHAnsi"/>
        </w:rPr>
        <w:t>)</w:t>
      </w:r>
      <w:r w:rsidR="00F656EC" w:rsidRPr="000F591B">
        <w:rPr>
          <w:rFonts w:cstheme="minorHAnsi"/>
        </w:rPr>
        <w:t xml:space="preserve">, cubic fit shows better fitting than other type of </w:t>
      </w:r>
      <w:proofErr w:type="gramStart"/>
      <w:r w:rsidR="00F656EC" w:rsidRPr="000F591B">
        <w:rPr>
          <w:rFonts w:cstheme="minorHAnsi"/>
        </w:rPr>
        <w:t>regressions</w:t>
      </w:r>
      <w:r w:rsidR="00777326">
        <w:rPr>
          <w:rFonts w:cstheme="minorHAnsi"/>
        </w:rPr>
        <w:t>(</w:t>
      </w:r>
      <w:proofErr w:type="gramEnd"/>
      <w:r w:rsidR="00777326">
        <w:rPr>
          <w:rFonts w:cstheme="minorHAnsi"/>
        </w:rPr>
        <w:t>figure 2)</w:t>
      </w:r>
      <w:r w:rsidR="00F656EC" w:rsidRPr="000F591B">
        <w:rPr>
          <w:rFonts w:cstheme="minorHAnsi"/>
        </w:rPr>
        <w:t>.</w:t>
      </w:r>
    </w:p>
    <w:p w14:paraId="20692516" w14:textId="54F3639C" w:rsidR="00F656EC" w:rsidRPr="000F591B" w:rsidRDefault="00F656EC" w:rsidP="00F656EC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lastRenderedPageBreak/>
        <w:drawing>
          <wp:inline distT="0" distB="0" distL="0" distR="0" wp14:anchorId="3C500014" wp14:editId="5D06364E">
            <wp:extent cx="2628900" cy="2247485"/>
            <wp:effectExtent l="0" t="0" r="0" b="635"/>
            <wp:docPr id="1963508207" name="Picture 3" descr="A group of graphs showing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08207" name="Picture 3" descr="A group of graphs showing different types of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526" cy="22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</w:rPr>
        <w:t xml:space="preserve"> </w:t>
      </w:r>
      <w:r w:rsidRPr="000F591B">
        <w:rPr>
          <w:rFonts w:cstheme="minorHAnsi"/>
          <w:noProof/>
        </w:rPr>
        <w:drawing>
          <wp:inline distT="0" distB="0" distL="0" distR="0" wp14:anchorId="3557E958" wp14:editId="0DE6743E">
            <wp:extent cx="2616200" cy="2236626"/>
            <wp:effectExtent l="0" t="0" r="0" b="0"/>
            <wp:docPr id="1887474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74985" name="Picture 1887474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23" cy="22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6EA9" w14:textId="00C99BE4" w:rsidR="00975369" w:rsidRPr="000F591B" w:rsidRDefault="00E351AC" w:rsidP="00E351AC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 xml:space="preserve">                                          </w:t>
      </w:r>
      <w:r w:rsidR="00975369" w:rsidRPr="000F591B">
        <w:rPr>
          <w:rFonts w:cstheme="minorHAnsi"/>
        </w:rPr>
        <w:t xml:space="preserve">Figure. </w:t>
      </w:r>
      <w:r w:rsidR="00777326">
        <w:rPr>
          <w:rFonts w:cstheme="minorHAnsi"/>
        </w:rPr>
        <w:t>1</w:t>
      </w:r>
      <w:r w:rsidRPr="000F591B">
        <w:rPr>
          <w:rFonts w:cstheme="minorHAnsi"/>
        </w:rPr>
        <w:t xml:space="preserve">                                                                           Figure. </w:t>
      </w:r>
      <w:r w:rsidR="00777326">
        <w:rPr>
          <w:rFonts w:cstheme="minorHAnsi"/>
        </w:rPr>
        <w:t>2</w:t>
      </w:r>
    </w:p>
    <w:p w14:paraId="3FB58C79" w14:textId="77777777" w:rsidR="006B0065" w:rsidRDefault="00E233D5" w:rsidP="006B0065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t xml:space="preserve">After </w:t>
      </w:r>
      <w:r w:rsidR="006B0065">
        <w:rPr>
          <w:rFonts w:cstheme="minorHAnsi"/>
        </w:rPr>
        <w:t xml:space="preserve">EDA </w:t>
      </w:r>
      <w:r w:rsidRPr="000F591B">
        <w:rPr>
          <w:rFonts w:cstheme="minorHAnsi"/>
        </w:rPr>
        <w:t xml:space="preserve">four model variants were </w:t>
      </w:r>
      <w:r w:rsidRPr="000F591B">
        <w:rPr>
          <w:rFonts w:cstheme="minorHAnsi"/>
        </w:rPr>
        <w:t>applied</w:t>
      </w:r>
      <w:r w:rsidRPr="000F591B">
        <w:rPr>
          <w:rFonts w:cstheme="minorHAnsi"/>
        </w:rPr>
        <w:t xml:space="preserve"> in a single </w:t>
      </w:r>
      <w:proofErr w:type="gramStart"/>
      <w:r w:rsidRPr="000F591B">
        <w:rPr>
          <w:rFonts w:cstheme="minorHAnsi"/>
        </w:rPr>
        <w:t>model(</w:t>
      </w:r>
      <w:proofErr w:type="gramEnd"/>
      <w:r w:rsidRPr="000F591B">
        <w:rPr>
          <w:rFonts w:cstheme="minorHAnsi"/>
        </w:rPr>
        <w:t>) call: (</w:t>
      </w:r>
      <w:r w:rsidR="00777326">
        <w:rPr>
          <w:rFonts w:cstheme="minorHAnsi"/>
        </w:rPr>
        <w:t>1</w:t>
      </w:r>
      <w:r w:rsidRPr="000F591B">
        <w:rPr>
          <w:rFonts w:cstheme="minorHAnsi"/>
        </w:rPr>
        <w:t xml:space="preserve">) linear </w:t>
      </w:r>
      <w:r w:rsidR="006B0065">
        <w:rPr>
          <w:rFonts w:cstheme="minorHAnsi"/>
        </w:rPr>
        <w:t xml:space="preserve">+ </w:t>
      </w:r>
      <w:r w:rsidRPr="000F591B">
        <w:rPr>
          <w:rFonts w:cstheme="minorHAnsi"/>
        </w:rPr>
        <w:t>trend, (</w:t>
      </w:r>
      <w:r w:rsidR="00777326">
        <w:rPr>
          <w:rFonts w:cstheme="minorHAnsi"/>
        </w:rPr>
        <w:t>2</w:t>
      </w:r>
      <w:r w:rsidRPr="000F591B">
        <w:rPr>
          <w:rFonts w:cstheme="minorHAnsi"/>
        </w:rPr>
        <w:t xml:space="preserve">) linear + </w:t>
      </w:r>
      <w:proofErr w:type="gramStart"/>
      <w:r w:rsidRPr="000F591B">
        <w:rPr>
          <w:rFonts w:cstheme="minorHAnsi"/>
        </w:rPr>
        <w:t>season</w:t>
      </w:r>
      <w:r w:rsidR="00052DAD" w:rsidRPr="000F591B">
        <w:rPr>
          <w:rFonts w:cstheme="minorHAnsi"/>
        </w:rPr>
        <w:t>(</w:t>
      </w:r>
      <w:proofErr w:type="gramEnd"/>
      <w:r w:rsidR="00052DAD" w:rsidRPr="000F591B">
        <w:rPr>
          <w:rFonts w:cstheme="minorHAnsi"/>
        </w:rPr>
        <w:t>)</w:t>
      </w:r>
      <w:r w:rsidRPr="000F591B">
        <w:rPr>
          <w:rFonts w:cstheme="minorHAnsi"/>
        </w:rPr>
        <w:t>, (</w:t>
      </w:r>
      <w:r w:rsidR="00777326">
        <w:rPr>
          <w:rFonts w:cstheme="minorHAnsi"/>
        </w:rPr>
        <w:t>3</w:t>
      </w:r>
      <w:r w:rsidRPr="000F591B">
        <w:rPr>
          <w:rFonts w:cstheme="minorHAnsi"/>
        </w:rPr>
        <w:t>) quadratic + season, and (</w:t>
      </w:r>
      <w:r w:rsidR="00777326">
        <w:rPr>
          <w:rFonts w:cstheme="minorHAnsi"/>
        </w:rPr>
        <w:t>4</w:t>
      </w:r>
      <w:r w:rsidRPr="000F591B">
        <w:rPr>
          <w:rFonts w:cstheme="minorHAnsi"/>
        </w:rPr>
        <w:t xml:space="preserve">) cubic + </w:t>
      </w:r>
      <w:proofErr w:type="gramStart"/>
      <w:r w:rsidRPr="000F591B">
        <w:rPr>
          <w:rFonts w:cstheme="minorHAnsi"/>
        </w:rPr>
        <w:t>season</w:t>
      </w:r>
      <w:r w:rsidR="006B0065">
        <w:rPr>
          <w:rFonts w:cstheme="minorHAnsi"/>
        </w:rPr>
        <w:t>(</w:t>
      </w:r>
      <w:proofErr w:type="gramEnd"/>
      <w:r w:rsidR="006B0065">
        <w:rPr>
          <w:rFonts w:cstheme="minorHAnsi"/>
        </w:rPr>
        <w:t>figure 3)</w:t>
      </w:r>
      <w:r w:rsidRPr="000F591B">
        <w:rPr>
          <w:rFonts w:cstheme="minorHAnsi"/>
        </w:rPr>
        <w:t xml:space="preserve">. </w:t>
      </w:r>
      <w:r w:rsidR="00052DAD" w:rsidRPr="000F591B">
        <w:rPr>
          <w:rFonts w:cstheme="minorHAnsi"/>
        </w:rPr>
        <w:t>For all period, the a</w:t>
      </w:r>
      <w:r w:rsidRPr="000F591B">
        <w:rPr>
          <w:rFonts w:cstheme="minorHAnsi"/>
        </w:rPr>
        <w:t>ccuracy statistics ranked the cubic-season specification best (</w:t>
      </w:r>
      <w:r w:rsidRPr="000F591B">
        <w:rPr>
          <w:rFonts w:cstheme="minorHAnsi"/>
        </w:rPr>
        <w:t xml:space="preserve">i.e., </w:t>
      </w:r>
      <w:r w:rsidRPr="000F591B">
        <w:rPr>
          <w:rFonts w:cstheme="minorHAnsi"/>
        </w:rPr>
        <w:t xml:space="preserve">lowest MAPE). </w:t>
      </w:r>
      <w:r w:rsidR="00052DAD" w:rsidRPr="000F591B">
        <w:rPr>
          <w:rFonts w:cstheme="minorHAnsi"/>
        </w:rPr>
        <w:t xml:space="preserve">However, this cubic fitting doesn’t capture the drop </w:t>
      </w:r>
      <w:proofErr w:type="gramStart"/>
      <w:r w:rsidR="00052DAD" w:rsidRPr="000F591B">
        <w:rPr>
          <w:rFonts w:cstheme="minorHAnsi"/>
        </w:rPr>
        <w:t>well</w:t>
      </w:r>
      <w:r w:rsidR="006B0065">
        <w:rPr>
          <w:rFonts w:cstheme="minorHAnsi"/>
        </w:rPr>
        <w:t>(</w:t>
      </w:r>
      <w:proofErr w:type="gramEnd"/>
      <w:r w:rsidR="006B0065">
        <w:rPr>
          <w:rFonts w:cstheme="minorHAnsi"/>
        </w:rPr>
        <w:t>figure 4)</w:t>
      </w:r>
      <w:r w:rsidR="00052DAD" w:rsidRPr="000F591B">
        <w:rPr>
          <w:rFonts w:cstheme="minorHAnsi"/>
        </w:rPr>
        <w:t>, so</w:t>
      </w:r>
      <w:r w:rsidRPr="000F591B">
        <w:rPr>
          <w:rFonts w:cstheme="minorHAnsi"/>
        </w:rPr>
        <w:t xml:space="preserve"> re-estimated on four historical windows—1991-1997, 1991-2004, 1991-2016, and 1991-2020—to capture </w:t>
      </w:r>
      <w:r w:rsidR="00052DAD" w:rsidRPr="000F591B">
        <w:rPr>
          <w:rFonts w:cstheme="minorHAnsi"/>
        </w:rPr>
        <w:t xml:space="preserve">the best MAPE with best </w:t>
      </w:r>
      <w:proofErr w:type="gramStart"/>
      <w:r w:rsidR="00052DAD" w:rsidRPr="000F591B">
        <w:rPr>
          <w:rFonts w:cstheme="minorHAnsi"/>
        </w:rPr>
        <w:t>fitting</w:t>
      </w:r>
      <w:r w:rsidR="006B0065">
        <w:rPr>
          <w:rFonts w:cstheme="minorHAnsi"/>
        </w:rPr>
        <w:t>(</w:t>
      </w:r>
      <w:proofErr w:type="gramEnd"/>
      <w:r w:rsidR="006B0065">
        <w:rPr>
          <w:rFonts w:cstheme="minorHAnsi"/>
        </w:rPr>
        <w:t>figure 5-12)</w:t>
      </w:r>
      <w:r w:rsidR="00052DAD" w:rsidRPr="000F591B">
        <w:rPr>
          <w:rFonts w:cstheme="minorHAnsi"/>
        </w:rPr>
        <w:t xml:space="preserve">. </w:t>
      </w:r>
      <w:r w:rsidR="008B1428" w:rsidRPr="000F591B">
        <w:rPr>
          <w:rFonts w:cstheme="minorHAnsi"/>
        </w:rPr>
        <w:t>Across four historical windows, cubic fitting has least MAPE among other fittings, as anticipated cubic fitting at 1991-2020 has largest MAPE than other periods.</w:t>
      </w:r>
    </w:p>
    <w:p w14:paraId="0F988A2A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17F340BE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3DF08D19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531863E8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2A508973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515173EA" w14:textId="77777777" w:rsidR="006B0065" w:rsidRDefault="006B0065" w:rsidP="006B0065">
      <w:pPr>
        <w:spacing w:line="480" w:lineRule="auto"/>
        <w:ind w:firstLine="720"/>
        <w:rPr>
          <w:rFonts w:cstheme="minorHAnsi"/>
        </w:rPr>
      </w:pPr>
    </w:p>
    <w:p w14:paraId="15B8E526" w14:textId="6EB5D8F7" w:rsidR="00435DD7" w:rsidRPr="000F591B" w:rsidRDefault="00435DD7" w:rsidP="006B0065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lastRenderedPageBreak/>
        <w:t>All period Best fitting model Cubic MAPE:17.3</w:t>
      </w:r>
    </w:p>
    <w:p w14:paraId="34427CEE" w14:textId="7DAA8FB6" w:rsidR="00E233D5" w:rsidRPr="000F591B" w:rsidRDefault="00E233D5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drawing>
          <wp:inline distT="0" distB="0" distL="0" distR="0" wp14:anchorId="68ED61B3" wp14:editId="277A2163">
            <wp:extent cx="2736000" cy="2340000"/>
            <wp:effectExtent l="0" t="0" r="3810" b="0"/>
            <wp:docPr id="12323431" name="Picture 5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431" name="Picture 5" descr="A graph with numbers and lin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46109C29" wp14:editId="1EF49162">
            <wp:extent cx="2736000" cy="2340000"/>
            <wp:effectExtent l="0" t="0" r="3810" b="0"/>
            <wp:docPr id="1521164591" name="Picture 6" descr="A graph of a passenger miles per mon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4591" name="Picture 6" descr="A graph of a passenger miles per mont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2F5D" w14:textId="4E61168A" w:rsidR="006B0065" w:rsidRPr="000F591B" w:rsidRDefault="006B0065" w:rsidP="006B0065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 xml:space="preserve">                                  Figure. </w:t>
      </w:r>
      <w:r>
        <w:rPr>
          <w:rFonts w:cstheme="minorHAnsi"/>
        </w:rPr>
        <w:t>3</w:t>
      </w:r>
      <w:r w:rsidRPr="000F591B">
        <w:rPr>
          <w:rFonts w:cstheme="minorHAnsi"/>
        </w:rPr>
        <w:t xml:space="preserve">                                                                            Figure. </w:t>
      </w:r>
      <w:r>
        <w:rPr>
          <w:rFonts w:cstheme="minorHAnsi"/>
        </w:rPr>
        <w:t>4</w:t>
      </w:r>
    </w:p>
    <w:p w14:paraId="0E326D53" w14:textId="10BB3680" w:rsidR="00052DAD" w:rsidRPr="000F591B" w:rsidRDefault="00052DAD" w:rsidP="002B0FBE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>1991-1997</w:t>
      </w:r>
      <w:r w:rsidR="00435DD7" w:rsidRPr="000F591B">
        <w:rPr>
          <w:rFonts w:cstheme="minorHAnsi"/>
        </w:rPr>
        <w:t xml:space="preserve"> Best fitting model Cubic: MAPE </w:t>
      </w:r>
      <w:r w:rsidR="00435DD7" w:rsidRPr="000F591B">
        <w:rPr>
          <w:rFonts w:cstheme="minorHAnsi"/>
        </w:rPr>
        <w:t>3.56</w:t>
      </w:r>
    </w:p>
    <w:p w14:paraId="0E6B4430" w14:textId="7B7BA5C7" w:rsidR="00052DAD" w:rsidRPr="000F591B" w:rsidRDefault="00052DAD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drawing>
          <wp:inline distT="0" distB="0" distL="0" distR="0" wp14:anchorId="78762CB8" wp14:editId="23B36C3D">
            <wp:extent cx="2736000" cy="2340000"/>
            <wp:effectExtent l="0" t="0" r="0" b="0"/>
            <wp:docPr id="1230947712" name="Picture 7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7712" name="Picture 7" descr="A graph showing different colored lin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38FFB624" wp14:editId="43B5776D">
            <wp:extent cx="2736000" cy="2340000"/>
            <wp:effectExtent l="0" t="0" r="0" b="0"/>
            <wp:docPr id="998569162" name="Picture 8" descr="A graph of a graph showing the number of miles per mon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9162" name="Picture 8" descr="A graph of a graph showing the number of miles per mont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353C" w14:textId="56FF7D52" w:rsidR="008B1428" w:rsidRPr="000F591B" w:rsidRDefault="008B1428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>Figure. 5                                                                            Figure. 6</w:t>
      </w:r>
    </w:p>
    <w:p w14:paraId="61F25E85" w14:textId="56A09920" w:rsidR="00435DD7" w:rsidRPr="000F591B" w:rsidRDefault="007A5197" w:rsidP="00435DD7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>1991-2004</w:t>
      </w:r>
      <w:r w:rsidR="00435DD7" w:rsidRPr="000F591B">
        <w:rPr>
          <w:rFonts w:cstheme="minorHAnsi"/>
        </w:rPr>
        <w:t xml:space="preserve"> </w:t>
      </w:r>
      <w:r w:rsidR="00435DD7" w:rsidRPr="000F591B">
        <w:rPr>
          <w:rFonts w:cstheme="minorHAnsi"/>
        </w:rPr>
        <w:t>Best fitting model Cubic: MAPE 4.</w:t>
      </w:r>
      <w:r w:rsidR="00435DD7" w:rsidRPr="000F591B">
        <w:rPr>
          <w:rFonts w:cstheme="minorHAnsi"/>
        </w:rPr>
        <w:t>15</w:t>
      </w:r>
    </w:p>
    <w:p w14:paraId="2E8B9C31" w14:textId="2A2111E6" w:rsidR="00052DAD" w:rsidRPr="000F591B" w:rsidRDefault="00052DAD" w:rsidP="002B0FBE">
      <w:pPr>
        <w:spacing w:line="480" w:lineRule="auto"/>
        <w:rPr>
          <w:rFonts w:cstheme="minorHAnsi"/>
        </w:rPr>
      </w:pPr>
    </w:p>
    <w:p w14:paraId="183BF0B1" w14:textId="5285DB11" w:rsidR="007A5197" w:rsidRPr="000F591B" w:rsidRDefault="007A5197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lastRenderedPageBreak/>
        <w:drawing>
          <wp:inline distT="0" distB="0" distL="0" distR="0" wp14:anchorId="01879EE9" wp14:editId="61097AB6">
            <wp:extent cx="2736000" cy="2340000"/>
            <wp:effectExtent l="0" t="0" r="0" b="0"/>
            <wp:docPr id="1920521879" name="Picture 10" descr="A graph showing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1879" name="Picture 10" descr="A graph showing a number of different colored lin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74320C2A" wp14:editId="4276C251">
            <wp:extent cx="2736000" cy="2340000"/>
            <wp:effectExtent l="0" t="0" r="0" b="0"/>
            <wp:docPr id="644047346" name="Picture 11" descr="A graph of an airplane passenger miles per mon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7346" name="Picture 11" descr="A graph of an airplane passenger miles per mont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A0E6" w14:textId="4B465A46" w:rsidR="006B0065" w:rsidRDefault="006B0065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>
        <w:rPr>
          <w:rFonts w:cstheme="minorHAnsi"/>
        </w:rPr>
        <w:t>7</w:t>
      </w:r>
      <w:r w:rsidRPr="000F591B">
        <w:rPr>
          <w:rFonts w:cstheme="minorHAnsi"/>
        </w:rPr>
        <w:t xml:space="preserve">                                                                            Figure. </w:t>
      </w:r>
      <w:r>
        <w:rPr>
          <w:rFonts w:cstheme="minorHAnsi"/>
        </w:rPr>
        <w:t>8</w:t>
      </w:r>
    </w:p>
    <w:p w14:paraId="7F2D99DD" w14:textId="4AB6745B" w:rsidR="007A5197" w:rsidRPr="000F591B" w:rsidRDefault="007A5197" w:rsidP="007A5197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>1991-20</w:t>
      </w:r>
      <w:r w:rsidRPr="000F591B">
        <w:rPr>
          <w:rFonts w:cstheme="minorHAnsi"/>
        </w:rPr>
        <w:t>16</w:t>
      </w:r>
      <w:r w:rsidR="00435DD7" w:rsidRPr="000F591B">
        <w:rPr>
          <w:rFonts w:cstheme="minorHAnsi"/>
        </w:rPr>
        <w:t xml:space="preserve"> Best fitting model Cubic: MAPE 4.</w:t>
      </w:r>
      <w:r w:rsidR="00435DD7" w:rsidRPr="000F591B">
        <w:rPr>
          <w:rFonts w:cstheme="minorHAnsi"/>
        </w:rPr>
        <w:t>43</w:t>
      </w:r>
    </w:p>
    <w:p w14:paraId="442BB17C" w14:textId="37BF8A02" w:rsidR="007A5197" w:rsidRPr="000F591B" w:rsidRDefault="007A5197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drawing>
          <wp:inline distT="0" distB="0" distL="0" distR="0" wp14:anchorId="1D77DD2F" wp14:editId="51ABAF73">
            <wp:extent cx="2736000" cy="2340000"/>
            <wp:effectExtent l="0" t="0" r="0" b="0"/>
            <wp:docPr id="1239344969" name="Picture 12" descr="A graph showing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4969" name="Picture 12" descr="A graph showing a number of different colored line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4A1E439F" wp14:editId="4C93803E">
            <wp:extent cx="2736000" cy="2340000"/>
            <wp:effectExtent l="0" t="0" r="0" b="0"/>
            <wp:docPr id="340858091" name="Picture 13" descr="A graph of a passenger miles per mon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8091" name="Picture 13" descr="A graph of a passenger miles per month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2111" w14:textId="1356B51D" w:rsidR="006B0065" w:rsidRDefault="006B0065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>
        <w:rPr>
          <w:rFonts w:cstheme="minorHAnsi"/>
        </w:rPr>
        <w:t>9</w:t>
      </w:r>
      <w:r w:rsidRPr="000F591B">
        <w:rPr>
          <w:rFonts w:cstheme="minorHAnsi"/>
        </w:rPr>
        <w:t xml:space="preserve">                                                                            Figure. </w:t>
      </w:r>
      <w:r>
        <w:rPr>
          <w:rFonts w:cstheme="minorHAnsi"/>
        </w:rPr>
        <w:t>10</w:t>
      </w:r>
    </w:p>
    <w:p w14:paraId="7FEC00A0" w14:textId="6502109C" w:rsidR="007A5197" w:rsidRPr="000F591B" w:rsidRDefault="007A5197" w:rsidP="007A5197">
      <w:pPr>
        <w:spacing w:line="480" w:lineRule="auto"/>
        <w:rPr>
          <w:rFonts w:cstheme="minorHAnsi"/>
        </w:rPr>
      </w:pPr>
      <w:r w:rsidRPr="000F591B">
        <w:rPr>
          <w:rFonts w:cstheme="minorHAnsi"/>
        </w:rPr>
        <w:t>1991-20</w:t>
      </w:r>
      <w:r w:rsidRPr="000F591B">
        <w:rPr>
          <w:rFonts w:cstheme="minorHAnsi"/>
        </w:rPr>
        <w:t>20</w:t>
      </w:r>
      <w:r w:rsidR="00435DD7" w:rsidRPr="000F591B">
        <w:rPr>
          <w:rFonts w:cstheme="minorHAnsi"/>
        </w:rPr>
        <w:t xml:space="preserve"> Best fitting model </w:t>
      </w:r>
      <w:r w:rsidR="00435DD7" w:rsidRPr="000F591B">
        <w:rPr>
          <w:rFonts w:cstheme="minorHAnsi"/>
        </w:rPr>
        <w:t xml:space="preserve">Cubic: MAPE </w:t>
      </w:r>
      <w:r w:rsidR="00435DD7" w:rsidRPr="000F591B">
        <w:rPr>
          <w:rFonts w:cstheme="minorHAnsi"/>
        </w:rPr>
        <w:t>14.0</w:t>
      </w:r>
    </w:p>
    <w:p w14:paraId="6E96D40D" w14:textId="7CE8A4B3" w:rsidR="007A5197" w:rsidRPr="000F591B" w:rsidRDefault="00435DD7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lastRenderedPageBreak/>
        <w:drawing>
          <wp:inline distT="0" distB="0" distL="0" distR="0" wp14:anchorId="040357F3" wp14:editId="16260B7D">
            <wp:extent cx="2736000" cy="2340000"/>
            <wp:effectExtent l="0" t="0" r="0" b="0"/>
            <wp:docPr id="509761435" name="Picture 15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1435" name="Picture 15" descr="A graph with colorful line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7C0C6350" wp14:editId="4FFC1E5F">
            <wp:extent cx="2736000" cy="2340000"/>
            <wp:effectExtent l="0" t="0" r="0" b="0"/>
            <wp:docPr id="1887585164" name="Picture 14" descr="A graph of a passenger miles per mon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5164" name="Picture 14" descr="A graph of a passenger miles per mont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59A" w14:textId="4FA933AD" w:rsidR="00E351AC" w:rsidRPr="000F591B" w:rsidRDefault="00E351AC" w:rsidP="006B0065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6B0065">
        <w:rPr>
          <w:rFonts w:cstheme="minorHAnsi"/>
        </w:rPr>
        <w:t>11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6B0065">
        <w:rPr>
          <w:rFonts w:cstheme="minorHAnsi"/>
        </w:rPr>
        <w:t>12</w:t>
      </w:r>
    </w:p>
    <w:p w14:paraId="34E13C61" w14:textId="485DF269" w:rsidR="00670ED3" w:rsidRPr="000F591B" w:rsidRDefault="00670ED3" w:rsidP="002B0FBE">
      <w:pPr>
        <w:spacing w:line="480" w:lineRule="auto"/>
        <w:rPr>
          <w:rFonts w:eastAsiaTheme="majorEastAsia" w:cstheme="minorHAnsi"/>
        </w:rPr>
      </w:pPr>
      <w:r w:rsidRPr="000F591B">
        <w:rPr>
          <w:rFonts w:eastAsiaTheme="majorEastAsia" w:cstheme="minorHAnsi"/>
        </w:rPr>
        <w:tab/>
        <w:t xml:space="preserve">Because of MAPE and </w:t>
      </w:r>
      <w:r w:rsidR="003D72E4" w:rsidRPr="000F591B">
        <w:rPr>
          <w:rFonts w:eastAsiaTheme="majorEastAsia" w:cstheme="minorHAnsi"/>
        </w:rPr>
        <w:t xml:space="preserve">the challenge of </w:t>
      </w:r>
      <w:r w:rsidRPr="000F591B">
        <w:rPr>
          <w:rFonts w:eastAsiaTheme="majorEastAsia" w:cstheme="minorHAnsi"/>
        </w:rPr>
        <w:t xml:space="preserve">COVID </w:t>
      </w:r>
      <w:r w:rsidR="003D72E4" w:rsidRPr="000F591B">
        <w:rPr>
          <w:rFonts w:eastAsiaTheme="majorEastAsia" w:cstheme="minorHAnsi"/>
        </w:rPr>
        <w:t xml:space="preserve">sudden </w:t>
      </w:r>
      <w:r w:rsidRPr="000F591B">
        <w:rPr>
          <w:rFonts w:eastAsiaTheme="majorEastAsia" w:cstheme="minorHAnsi"/>
        </w:rPr>
        <w:t>drop</w:t>
      </w:r>
      <w:r w:rsidR="003D72E4" w:rsidRPr="000F591B">
        <w:rPr>
          <w:rFonts w:eastAsiaTheme="majorEastAsia" w:cstheme="minorHAnsi"/>
        </w:rPr>
        <w:t>ping</w:t>
      </w:r>
      <w:r w:rsidRPr="000F591B">
        <w:rPr>
          <w:rFonts w:eastAsiaTheme="majorEastAsia" w:cstheme="minorHAnsi"/>
        </w:rPr>
        <w:t xml:space="preserve">, </w:t>
      </w:r>
      <w:r w:rsidR="006B0065">
        <w:rPr>
          <w:rFonts w:eastAsiaTheme="majorEastAsia" w:cstheme="minorHAnsi"/>
        </w:rPr>
        <w:t xml:space="preserve">analysis </w:t>
      </w:r>
      <w:r w:rsidRPr="000F591B">
        <w:rPr>
          <w:rFonts w:eastAsiaTheme="majorEastAsia" w:cstheme="minorHAnsi"/>
        </w:rPr>
        <w:t>focus</w:t>
      </w:r>
      <w:r w:rsidR="006B0065">
        <w:rPr>
          <w:rFonts w:eastAsiaTheme="majorEastAsia" w:cstheme="minorHAnsi"/>
        </w:rPr>
        <w:t>es</w:t>
      </w:r>
      <w:r w:rsidRPr="000F591B">
        <w:rPr>
          <w:rFonts w:eastAsiaTheme="majorEastAsia" w:cstheme="minorHAnsi"/>
        </w:rPr>
        <w:t xml:space="preserve"> on 1991-2016 window instead of rest of </w:t>
      </w:r>
      <w:proofErr w:type="gramStart"/>
      <w:r w:rsidR="006B0065">
        <w:rPr>
          <w:rFonts w:eastAsiaTheme="majorEastAsia" w:cstheme="minorHAnsi"/>
        </w:rPr>
        <w:t>it</w:t>
      </w:r>
      <w:r w:rsidRPr="000F591B">
        <w:rPr>
          <w:rFonts w:eastAsiaTheme="majorEastAsia" w:cstheme="minorHAnsi"/>
        </w:rPr>
        <w:t>.</w:t>
      </w:r>
      <w:r w:rsidR="006B0065">
        <w:rPr>
          <w:rFonts w:eastAsiaTheme="majorEastAsia" w:cstheme="minorHAnsi"/>
        </w:rPr>
        <w:t>(</w:t>
      </w:r>
      <w:proofErr w:type="gramEnd"/>
      <w:r w:rsidR="006B0065">
        <w:rPr>
          <w:rFonts w:eastAsiaTheme="majorEastAsia" w:cstheme="minorHAnsi"/>
        </w:rPr>
        <w:t>figure 13)</w:t>
      </w:r>
      <w:r w:rsidRPr="000F591B">
        <w:rPr>
          <w:rFonts w:eastAsiaTheme="majorEastAsia" w:cstheme="minorHAnsi"/>
        </w:rPr>
        <w:t xml:space="preserve"> Then </w:t>
      </w:r>
      <w:proofErr w:type="spellStart"/>
      <w:r w:rsidRPr="000F591B">
        <w:rPr>
          <w:rFonts w:eastAsiaTheme="majorEastAsia" w:cstheme="minorHAnsi"/>
        </w:rPr>
        <w:t>gg_tsresiduals</w:t>
      </w:r>
      <w:proofErr w:type="spellEnd"/>
      <w:r w:rsidRPr="000F591B">
        <w:rPr>
          <w:rFonts w:eastAsiaTheme="majorEastAsia" w:cstheme="minorHAnsi"/>
        </w:rPr>
        <w:t xml:space="preserve"> reveals </w:t>
      </w:r>
      <w:r w:rsidRPr="000F591B">
        <w:rPr>
          <w:rFonts w:cstheme="minorHAnsi"/>
        </w:rPr>
        <w:t xml:space="preserve">residual of </w:t>
      </w:r>
      <w:r w:rsidRPr="000F591B">
        <w:rPr>
          <w:rFonts w:cstheme="minorHAnsi"/>
        </w:rPr>
        <w:t xml:space="preserve">histogram, time-plot, and ACF of the </w:t>
      </w:r>
      <w:proofErr w:type="gramStart"/>
      <w:r w:rsidRPr="000F591B">
        <w:rPr>
          <w:rFonts w:cstheme="minorHAnsi"/>
        </w:rPr>
        <w:t>residuals</w:t>
      </w:r>
      <w:r w:rsidR="006B0065">
        <w:rPr>
          <w:rFonts w:cstheme="minorHAnsi"/>
        </w:rPr>
        <w:t>(</w:t>
      </w:r>
      <w:proofErr w:type="gramEnd"/>
      <w:r w:rsidR="006B0065">
        <w:rPr>
          <w:rFonts w:cstheme="minorHAnsi"/>
        </w:rPr>
        <w:t>figure 14)</w:t>
      </w:r>
      <w:r w:rsidRPr="000F591B">
        <w:rPr>
          <w:rFonts w:cstheme="minorHAnsi"/>
        </w:rPr>
        <w:t>. Overall, the residuals appear well-behaved for real-world data: the ACF drops off quickly, indicating little remaining autocorrelation. A spike at lag 12 hints at residual annual seasonality, but it is minor; a further seasonal difference does not seem warranted, so we proceed with the model as is</w:t>
      </w:r>
      <w:r w:rsidR="00F54C0D" w:rsidRPr="000F591B">
        <w:rPr>
          <w:rFonts w:cstheme="minorHAnsi"/>
        </w:rPr>
        <w:t xml:space="preserve">. Then </w:t>
      </w:r>
      <w:r w:rsidR="00F54C0D" w:rsidRPr="000F591B">
        <w:rPr>
          <w:rFonts w:cstheme="minorHAnsi"/>
        </w:rPr>
        <w:t xml:space="preserve">we decomposed the same window with </w:t>
      </w:r>
      <w:proofErr w:type="gramStart"/>
      <w:r w:rsidR="00F54C0D" w:rsidRPr="000F591B">
        <w:rPr>
          <w:rFonts w:cstheme="minorHAnsi"/>
        </w:rPr>
        <w:t>decompose(</w:t>
      </w:r>
      <w:proofErr w:type="gramEnd"/>
      <w:r w:rsidR="00F54C0D" w:rsidRPr="000F591B">
        <w:rPr>
          <w:rFonts w:cstheme="minorHAnsi"/>
        </w:rPr>
        <w:t xml:space="preserve">), subtracted the seasonal and trend </w:t>
      </w:r>
      <w:proofErr w:type="gramStart"/>
      <w:r w:rsidR="00F54C0D" w:rsidRPr="000F591B">
        <w:rPr>
          <w:rFonts w:cstheme="minorHAnsi"/>
        </w:rPr>
        <w:t>components</w:t>
      </w:r>
      <w:r w:rsidR="006B0065">
        <w:rPr>
          <w:rFonts w:cstheme="minorHAnsi"/>
        </w:rPr>
        <w:t>(</w:t>
      </w:r>
      <w:proofErr w:type="gramEnd"/>
      <w:r w:rsidR="006B0065">
        <w:rPr>
          <w:rFonts w:cstheme="minorHAnsi"/>
        </w:rPr>
        <w:t>figure 15</w:t>
      </w:r>
      <w:r w:rsidR="007B68A3">
        <w:rPr>
          <w:rFonts w:cstheme="minorHAnsi"/>
        </w:rPr>
        <w:t>&amp;16</w:t>
      </w:r>
      <w:r w:rsidR="006B0065">
        <w:rPr>
          <w:rFonts w:cstheme="minorHAnsi"/>
        </w:rPr>
        <w:t>)</w:t>
      </w:r>
      <w:r w:rsidR="00F54C0D" w:rsidRPr="000F591B">
        <w:rPr>
          <w:rFonts w:cstheme="minorHAnsi"/>
        </w:rPr>
        <w:t xml:space="preserve">, and examined ACF/PACF after one and two seasonal </w:t>
      </w:r>
      <w:proofErr w:type="gramStart"/>
      <w:r w:rsidR="00F54C0D" w:rsidRPr="000F591B">
        <w:rPr>
          <w:rFonts w:cstheme="minorHAnsi"/>
        </w:rPr>
        <w:t>differences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17&amp;18)</w:t>
      </w:r>
      <w:r w:rsidR="00F54C0D" w:rsidRPr="000F591B">
        <w:rPr>
          <w:rFonts w:cstheme="minorHAnsi"/>
        </w:rPr>
        <w:t xml:space="preserve">. The second difference offered no </w:t>
      </w:r>
      <w:r w:rsidR="00FA513B" w:rsidRPr="000F591B">
        <w:rPr>
          <w:rFonts w:cstheme="minorHAnsi"/>
        </w:rPr>
        <w:t>significant</w:t>
      </w:r>
      <w:r w:rsidR="00F54C0D" w:rsidRPr="000F591B">
        <w:rPr>
          <w:rFonts w:cstheme="minorHAnsi"/>
        </w:rPr>
        <w:t xml:space="preserve"> </w:t>
      </w:r>
      <w:proofErr w:type="gramStart"/>
      <w:r w:rsidR="00F54C0D" w:rsidRPr="000F591B">
        <w:rPr>
          <w:rFonts w:cstheme="minorHAnsi"/>
        </w:rPr>
        <w:t>improvement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19)</w:t>
      </w:r>
      <w:r w:rsidR="00F54C0D" w:rsidRPr="000F591B">
        <w:rPr>
          <w:rFonts w:cstheme="minorHAnsi"/>
        </w:rPr>
        <w:t>. A</w:t>
      </w:r>
      <w:r w:rsidR="00FA513B" w:rsidRPr="000F591B">
        <w:rPr>
          <w:rFonts w:cstheme="minorHAnsi"/>
        </w:rPr>
        <w:t>s</w:t>
      </w:r>
      <w:r w:rsidR="00F54C0D" w:rsidRPr="000F591B">
        <w:rPr>
          <w:rFonts w:cstheme="minorHAnsi"/>
        </w:rPr>
        <w:t xml:space="preserve"> parallel exercise</w:t>
      </w:r>
      <w:r w:rsidR="00FA513B" w:rsidRPr="000F591B">
        <w:rPr>
          <w:rFonts w:cstheme="minorHAnsi"/>
        </w:rPr>
        <w:t>,</w:t>
      </w:r>
      <w:r w:rsidR="00F54C0D" w:rsidRPr="000F591B">
        <w:rPr>
          <w:rFonts w:cstheme="minorHAnsi"/>
        </w:rPr>
        <w:t xml:space="preserve"> using the natural-log series produced identical ACF </w:t>
      </w:r>
      <w:proofErr w:type="spellStart"/>
      <w:r w:rsidR="00F54C0D" w:rsidRPr="000F591B">
        <w:rPr>
          <w:rFonts w:cstheme="minorHAnsi"/>
        </w:rPr>
        <w:t>behaviour</w:t>
      </w:r>
      <w:proofErr w:type="spellEnd"/>
      <w:r w:rsidR="00F54C0D" w:rsidRPr="000F591B">
        <w:rPr>
          <w:rFonts w:cstheme="minorHAnsi"/>
        </w:rPr>
        <w:t>, confirming that the original (variance-</w:t>
      </w:r>
      <w:proofErr w:type="spellStart"/>
      <w:r w:rsidR="00F54C0D" w:rsidRPr="000F591B">
        <w:rPr>
          <w:rFonts w:cstheme="minorHAnsi"/>
        </w:rPr>
        <w:t>stabilised</w:t>
      </w:r>
      <w:proofErr w:type="spellEnd"/>
      <w:r w:rsidR="00F54C0D" w:rsidRPr="000F591B">
        <w:rPr>
          <w:rFonts w:cstheme="minorHAnsi"/>
        </w:rPr>
        <w:t xml:space="preserve">) scale was </w:t>
      </w:r>
      <w:proofErr w:type="gramStart"/>
      <w:r w:rsidR="00F54C0D" w:rsidRPr="000F591B">
        <w:rPr>
          <w:rFonts w:cstheme="minorHAnsi"/>
        </w:rPr>
        <w:t>adequate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20&amp;21)</w:t>
      </w:r>
      <w:r w:rsidR="00F54C0D" w:rsidRPr="000F591B">
        <w:rPr>
          <w:rFonts w:cstheme="minorHAnsi"/>
        </w:rPr>
        <w:t>. We therefore retained the cubic-season specification without additional transformations for subsequent forecasting work.</w:t>
      </w:r>
    </w:p>
    <w:p w14:paraId="514298D2" w14:textId="6208BE0A" w:rsidR="00435DD7" w:rsidRPr="000F591B" w:rsidRDefault="00670ED3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lastRenderedPageBreak/>
        <w:drawing>
          <wp:inline distT="0" distB="0" distL="0" distR="0" wp14:anchorId="7E48CD21" wp14:editId="42A1B07A">
            <wp:extent cx="2736000" cy="2340000"/>
            <wp:effectExtent l="0" t="0" r="0" b="0"/>
            <wp:docPr id="17003359" name="Picture 16" descr="A graph showing a line of mi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59" name="Picture 16" descr="A graph showing a line of mile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eastAsiaTheme="majorEastAsia" w:cstheme="minorHAnsi"/>
          <w:noProof/>
        </w:rPr>
        <w:drawing>
          <wp:inline distT="0" distB="0" distL="0" distR="0" wp14:anchorId="2D717734" wp14:editId="398F1EE9">
            <wp:extent cx="2736000" cy="2340000"/>
            <wp:effectExtent l="0" t="0" r="0" b="0"/>
            <wp:docPr id="1982909755" name="Picture 17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9755" name="Picture 17" descr="A graph of different types of data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BD3" w14:textId="13250C68" w:rsidR="00C0145D" w:rsidRPr="004C4677" w:rsidRDefault="00C0145D" w:rsidP="004C4677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6B0065">
        <w:rPr>
          <w:rFonts w:cstheme="minorHAnsi"/>
        </w:rPr>
        <w:t>13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6B0065">
        <w:rPr>
          <w:rFonts w:cstheme="minorHAnsi"/>
        </w:rPr>
        <w:t>14</w:t>
      </w:r>
    </w:p>
    <w:p w14:paraId="276F358B" w14:textId="42FB366E" w:rsidR="00670ED3" w:rsidRDefault="00F54C0D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drawing>
          <wp:inline distT="0" distB="0" distL="0" distR="0" wp14:anchorId="59F847CD" wp14:editId="291584A9">
            <wp:extent cx="2736000" cy="2340000"/>
            <wp:effectExtent l="0" t="0" r="0" b="0"/>
            <wp:docPr id="494159661" name="Picture 18" descr="A graph of different types of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9661" name="Picture 18" descr="A graph of different types of tim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13B" w:rsidRPr="000F591B">
        <w:rPr>
          <w:rFonts w:eastAsiaTheme="majorEastAsia" w:cstheme="minorHAnsi"/>
          <w:noProof/>
        </w:rPr>
        <w:drawing>
          <wp:inline distT="0" distB="0" distL="0" distR="0" wp14:anchorId="3A640110" wp14:editId="591C2DCA">
            <wp:extent cx="2736000" cy="2340000"/>
            <wp:effectExtent l="0" t="0" r="0" b="0"/>
            <wp:docPr id="437349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49124" name="Picture 4373491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605" w14:textId="447ECA0E" w:rsidR="004C4677" w:rsidRPr="004C4677" w:rsidRDefault="004C4677" w:rsidP="004C4677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6B0065">
        <w:rPr>
          <w:rFonts w:cstheme="minorHAnsi"/>
        </w:rPr>
        <w:t>1</w:t>
      </w:r>
      <w:r w:rsidRPr="000F591B">
        <w:rPr>
          <w:rFonts w:cstheme="minorHAnsi"/>
        </w:rPr>
        <w:t xml:space="preserve">5                                                                            Figure. </w:t>
      </w:r>
      <w:r w:rsidR="006B0065">
        <w:rPr>
          <w:rFonts w:cstheme="minorHAnsi"/>
        </w:rPr>
        <w:t>16</w:t>
      </w:r>
    </w:p>
    <w:p w14:paraId="0E06912C" w14:textId="4216BA04" w:rsidR="00670ED3" w:rsidRDefault="00FA513B" w:rsidP="004C4677">
      <w:pPr>
        <w:spacing w:line="480" w:lineRule="auto"/>
        <w:jc w:val="center"/>
        <w:rPr>
          <w:rFonts w:eastAsiaTheme="majorEastAsia" w:cstheme="minorHAnsi"/>
          <w:lang w:val="en-CA"/>
        </w:rPr>
      </w:pPr>
      <w:r w:rsidRPr="000F591B">
        <w:rPr>
          <w:rFonts w:eastAsiaTheme="majorEastAsia" w:cstheme="minorHAnsi"/>
          <w:noProof/>
          <w:lang w:val="en-CA"/>
        </w:rPr>
        <w:lastRenderedPageBreak/>
        <w:drawing>
          <wp:inline distT="0" distB="0" distL="0" distR="0" wp14:anchorId="4E131828" wp14:editId="77C4EF45">
            <wp:extent cx="2739600" cy="2340000"/>
            <wp:effectExtent l="0" t="0" r="3810" b="0"/>
            <wp:docPr id="1643445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5103" name="Picture 16434451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eastAsiaTheme="majorEastAsia" w:cstheme="minorHAnsi"/>
          <w:noProof/>
          <w:lang w:val="en-CA"/>
        </w:rPr>
        <w:drawing>
          <wp:inline distT="0" distB="0" distL="0" distR="0" wp14:anchorId="7CEAF5B4" wp14:editId="67CB27DB">
            <wp:extent cx="2739600" cy="2340000"/>
            <wp:effectExtent l="0" t="0" r="3810" b="0"/>
            <wp:docPr id="2441018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01823" name="Picture 2441018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86C5" w14:textId="4E4AFEE7" w:rsidR="004C4677" w:rsidRPr="004C4677" w:rsidRDefault="004C4677" w:rsidP="004C4677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7B68A3">
        <w:rPr>
          <w:rFonts w:cstheme="minorHAnsi"/>
        </w:rPr>
        <w:t>17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7B68A3">
        <w:rPr>
          <w:rFonts w:cstheme="minorHAnsi"/>
        </w:rPr>
        <w:t>18</w:t>
      </w:r>
    </w:p>
    <w:p w14:paraId="4D40127E" w14:textId="27CBCCFD" w:rsidR="00FA513B" w:rsidRDefault="00FA513B" w:rsidP="004C4677">
      <w:pPr>
        <w:spacing w:line="480" w:lineRule="auto"/>
        <w:jc w:val="center"/>
        <w:rPr>
          <w:rFonts w:eastAsiaTheme="majorEastAsia" w:cstheme="minorHAnsi"/>
          <w:lang w:val="en-CA"/>
        </w:rPr>
      </w:pPr>
      <w:r w:rsidRPr="000F591B">
        <w:rPr>
          <w:rFonts w:eastAsiaTheme="majorEastAsia" w:cstheme="minorHAnsi"/>
          <w:noProof/>
          <w:lang w:val="en-CA"/>
        </w:rPr>
        <w:drawing>
          <wp:inline distT="0" distB="0" distL="0" distR="0" wp14:anchorId="5083C48D" wp14:editId="2C3E2982">
            <wp:extent cx="2736000" cy="2340000"/>
            <wp:effectExtent l="0" t="0" r="0" b="0"/>
            <wp:docPr id="18866163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6325" name="Picture 18866163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0A7" w14:textId="221D0530" w:rsidR="007B68A3" w:rsidRPr="000F591B" w:rsidRDefault="007B68A3" w:rsidP="004C4677">
      <w:pPr>
        <w:spacing w:line="480" w:lineRule="auto"/>
        <w:jc w:val="center"/>
        <w:rPr>
          <w:rFonts w:eastAsiaTheme="majorEastAsia" w:cstheme="minorHAnsi"/>
          <w:lang w:val="en-CA"/>
        </w:rPr>
      </w:pPr>
      <w:r>
        <w:rPr>
          <w:rFonts w:eastAsiaTheme="majorEastAsia" w:cstheme="minorHAnsi"/>
          <w:lang w:val="en-CA"/>
        </w:rPr>
        <w:t>Figure 19</w:t>
      </w:r>
    </w:p>
    <w:p w14:paraId="37436AC5" w14:textId="1DD22F5D" w:rsidR="00FA513B" w:rsidRDefault="00FA513B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lastRenderedPageBreak/>
        <w:drawing>
          <wp:inline distT="0" distB="0" distL="0" distR="0" wp14:anchorId="5B4CB52A" wp14:editId="144EC091">
            <wp:extent cx="2739600" cy="2340000"/>
            <wp:effectExtent l="0" t="0" r="3810" b="0"/>
            <wp:docPr id="2958748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74874" name="Picture 2958748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eastAsiaTheme="majorEastAsia" w:cstheme="minorHAnsi"/>
          <w:noProof/>
        </w:rPr>
        <w:drawing>
          <wp:inline distT="0" distB="0" distL="0" distR="0" wp14:anchorId="236FBC08" wp14:editId="288BBFED">
            <wp:extent cx="2736000" cy="2340000"/>
            <wp:effectExtent l="0" t="0" r="0" b="0"/>
            <wp:docPr id="17079855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85588" name="Picture 17079855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192" w14:textId="57297A70" w:rsidR="00B10990" w:rsidRPr="007B68A3" w:rsidRDefault="004C4677" w:rsidP="007B68A3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7B68A3">
        <w:rPr>
          <w:rFonts w:cstheme="minorHAnsi"/>
        </w:rPr>
        <w:t>20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7B68A3">
        <w:rPr>
          <w:rFonts w:cstheme="minorHAnsi"/>
        </w:rPr>
        <w:t>21</w:t>
      </w:r>
    </w:p>
    <w:p w14:paraId="67C91E91" w14:textId="064D6991" w:rsidR="00B10990" w:rsidRPr="000F591B" w:rsidRDefault="00B10990" w:rsidP="00B10990">
      <w:pPr>
        <w:spacing w:line="480" w:lineRule="auto"/>
        <w:rPr>
          <w:rFonts w:eastAsiaTheme="majorEastAsia" w:cstheme="minorHAnsi"/>
        </w:rPr>
      </w:pPr>
      <w:r w:rsidRPr="000F591B">
        <w:rPr>
          <w:rFonts w:eastAsiaTheme="majorEastAsia" w:cstheme="minorHAnsi"/>
        </w:rPr>
        <w:t>Results</w:t>
      </w:r>
    </w:p>
    <w:p w14:paraId="547D2C67" w14:textId="5A90517A" w:rsidR="002E3C76" w:rsidRPr="000F591B" w:rsidRDefault="002E3C76" w:rsidP="002E3C76">
      <w:pPr>
        <w:spacing w:line="480" w:lineRule="auto"/>
        <w:ind w:firstLine="720"/>
        <w:rPr>
          <w:rFonts w:cstheme="minorHAnsi"/>
        </w:rPr>
      </w:pPr>
      <w:r w:rsidRPr="000F591B">
        <w:rPr>
          <w:rFonts w:cstheme="minorHAnsi"/>
        </w:rPr>
        <w:t xml:space="preserve">Because two rounds of differencing did not </w:t>
      </w:r>
      <w:r w:rsidRPr="000F591B">
        <w:rPr>
          <w:rFonts w:cstheme="minorHAnsi"/>
        </w:rPr>
        <w:t>remove</w:t>
      </w:r>
      <w:r w:rsidRPr="000F591B">
        <w:rPr>
          <w:rFonts w:cstheme="minorHAnsi"/>
        </w:rPr>
        <w:t xml:space="preserve"> the annual signal </w:t>
      </w:r>
      <w:r w:rsidRPr="000F591B">
        <w:rPr>
          <w:rFonts w:cstheme="minorHAnsi"/>
        </w:rPr>
        <w:t>enough</w:t>
      </w:r>
      <w:r w:rsidRPr="000F591B">
        <w:rPr>
          <w:rFonts w:cstheme="minorHAnsi"/>
        </w:rPr>
        <w:t xml:space="preserve">, a short moving-average filter was introduced to </w:t>
      </w:r>
      <w:r w:rsidRPr="000F591B">
        <w:rPr>
          <w:rFonts w:cstheme="minorHAnsi"/>
        </w:rPr>
        <w:t>remove</w:t>
      </w:r>
      <w:r w:rsidRPr="000F591B">
        <w:rPr>
          <w:rFonts w:cstheme="minorHAnsi"/>
        </w:rPr>
        <w:t xml:space="preserve"> the remaining seasonal noise and to provide a simple benchmark forecast</w:t>
      </w:r>
      <w:r w:rsidR="007B68A3">
        <w:rPr>
          <w:rFonts w:cstheme="minorHAnsi"/>
        </w:rPr>
        <w:t xml:space="preserve">. </w:t>
      </w:r>
      <w:r w:rsidRPr="000F591B">
        <w:rPr>
          <w:rFonts w:cstheme="minorHAnsi"/>
        </w:rPr>
        <w:t xml:space="preserve">The analysis first focused on the </w:t>
      </w:r>
      <w:proofErr w:type="spellStart"/>
      <w:r w:rsidRPr="000F591B">
        <w:rPr>
          <w:rFonts w:cstheme="minorHAnsi"/>
        </w:rPr>
        <w:t>deseasonalised</w:t>
      </w:r>
      <w:proofErr w:type="spellEnd"/>
      <w:r w:rsidRPr="000F591B">
        <w:rPr>
          <w:rFonts w:cstheme="minorHAnsi"/>
        </w:rPr>
        <w:t>, detrended series for 1991-2016, a span chosen to avoid pandemic distortions</w:t>
      </w:r>
      <w:r w:rsidRPr="000F591B">
        <w:rPr>
          <w:rFonts w:cstheme="minorHAnsi"/>
        </w:rPr>
        <w:t>.</w:t>
      </w:r>
      <w:r w:rsidRPr="000F591B">
        <w:rPr>
          <w:rFonts w:cstheme="minorHAnsi"/>
        </w:rPr>
        <w:t xml:space="preserve"> A window length had to balance noise reduction against information loss: although the dominant cycle is yearly, a 12-month average would erase sub-annual variation, so a three-month window was </w:t>
      </w:r>
      <w:proofErr w:type="gramStart"/>
      <w:r w:rsidRPr="000F591B">
        <w:rPr>
          <w:rFonts w:cstheme="minorHAnsi"/>
        </w:rPr>
        <w:t>selected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22)</w:t>
      </w:r>
      <w:r w:rsidRPr="000F591B">
        <w:rPr>
          <w:rFonts w:cstheme="minorHAnsi"/>
        </w:rPr>
        <w:t xml:space="preserve">. Both </w:t>
      </w:r>
      <w:proofErr w:type="spellStart"/>
      <w:r w:rsidRPr="000F591B">
        <w:rPr>
          <w:rFonts w:cstheme="minorHAnsi"/>
        </w:rPr>
        <w:t>centred</w:t>
      </w:r>
      <w:proofErr w:type="spellEnd"/>
      <w:r w:rsidRPr="000F591B">
        <w:rPr>
          <w:rFonts w:cstheme="minorHAnsi"/>
        </w:rPr>
        <w:t xml:space="preserve"> and trailing versions were calculated, plotted alongside the original </w:t>
      </w:r>
      <w:proofErr w:type="gramStart"/>
      <w:r w:rsidRPr="000F591B">
        <w:rPr>
          <w:rFonts w:cstheme="minorHAnsi"/>
        </w:rPr>
        <w:t>line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23)</w:t>
      </w:r>
      <w:r w:rsidRPr="000F591B">
        <w:rPr>
          <w:rFonts w:cstheme="minorHAnsi"/>
        </w:rPr>
        <w:t xml:space="preserve">, and visually inspected to show how the </w:t>
      </w:r>
      <w:proofErr w:type="spellStart"/>
      <w:r w:rsidRPr="000F591B">
        <w:rPr>
          <w:rFonts w:cstheme="minorHAnsi"/>
        </w:rPr>
        <w:t>centred</w:t>
      </w:r>
      <w:proofErr w:type="spellEnd"/>
      <w:r w:rsidRPr="000F591B">
        <w:rPr>
          <w:rFonts w:cstheme="minorHAnsi"/>
        </w:rPr>
        <w:t xml:space="preserve"> filter tracks the peaks while the trailing filter lags turning points. To </w:t>
      </w:r>
      <w:r w:rsidR="00D92971" w:rsidRPr="000F591B">
        <w:rPr>
          <w:rFonts w:cstheme="minorHAnsi"/>
        </w:rPr>
        <w:t xml:space="preserve">demonstrate other </w:t>
      </w:r>
      <w:proofErr w:type="gramStart"/>
      <w:r w:rsidR="00D92971" w:rsidRPr="000F591B">
        <w:rPr>
          <w:rFonts w:cstheme="minorHAnsi"/>
        </w:rPr>
        <w:t>approach</w:t>
      </w:r>
      <w:r w:rsidR="0083450D" w:rsidRPr="000F591B">
        <w:rPr>
          <w:rFonts w:cstheme="minorHAnsi"/>
        </w:rPr>
        <w:t>(</w:t>
      </w:r>
      <w:proofErr w:type="spellStart"/>
      <w:proofErr w:type="gramEnd"/>
      <w:r w:rsidR="0083450D" w:rsidRPr="000F591B">
        <w:rPr>
          <w:rFonts w:cstheme="minorHAnsi"/>
        </w:rPr>
        <w:t>Shumeli's</w:t>
      </w:r>
      <w:proofErr w:type="spellEnd"/>
      <w:r w:rsidR="0083450D" w:rsidRPr="000F591B">
        <w:rPr>
          <w:rFonts w:cstheme="minorHAnsi"/>
        </w:rPr>
        <w:t xml:space="preserve"> book, </w:t>
      </w:r>
      <w:proofErr w:type="spellStart"/>
      <w:r w:rsidR="0083450D" w:rsidRPr="000F591B">
        <w:rPr>
          <w:rFonts w:cstheme="minorHAnsi"/>
        </w:rPr>
        <w:t>Practicval</w:t>
      </w:r>
      <w:proofErr w:type="spellEnd"/>
      <w:r w:rsidR="0083450D" w:rsidRPr="000F591B">
        <w:rPr>
          <w:rFonts w:cstheme="minorHAnsi"/>
        </w:rPr>
        <w:t xml:space="preserve"> Time Series Forecasting with R.</w:t>
      </w:r>
      <w:r w:rsidR="0083450D" w:rsidRPr="000F591B">
        <w:rPr>
          <w:rFonts w:cstheme="minorHAnsi"/>
        </w:rPr>
        <w:t>)</w:t>
      </w:r>
      <w:r w:rsidRPr="000F591B">
        <w:rPr>
          <w:rFonts w:cstheme="minorHAnsi"/>
        </w:rPr>
        <w:t xml:space="preserve">, 1991-2004 was partitioned into a training </w:t>
      </w:r>
      <w:r w:rsidR="0083450D" w:rsidRPr="000F591B">
        <w:rPr>
          <w:rFonts w:cstheme="minorHAnsi"/>
        </w:rPr>
        <w:t xml:space="preserve">and validation </w:t>
      </w:r>
      <w:proofErr w:type="gramStart"/>
      <w:r w:rsidRPr="000F591B">
        <w:rPr>
          <w:rFonts w:cstheme="minorHAnsi"/>
        </w:rPr>
        <w:t>segment</w:t>
      </w:r>
      <w:r w:rsidR="0083450D" w:rsidRPr="000F591B">
        <w:rPr>
          <w:rFonts w:cstheme="minorHAnsi"/>
        </w:rPr>
        <w:t>s</w:t>
      </w:r>
      <w:r w:rsidR="007B68A3">
        <w:rPr>
          <w:rFonts w:cstheme="minorHAnsi"/>
        </w:rPr>
        <w:t>(</w:t>
      </w:r>
      <w:proofErr w:type="gramEnd"/>
      <w:r w:rsidR="007B68A3">
        <w:rPr>
          <w:rFonts w:cstheme="minorHAnsi"/>
        </w:rPr>
        <w:t>figure 24</w:t>
      </w:r>
      <w:r w:rsidR="002D6E60">
        <w:rPr>
          <w:rFonts w:cstheme="minorHAnsi"/>
        </w:rPr>
        <w:t>&amp;25</w:t>
      </w:r>
      <w:r w:rsidR="007B68A3">
        <w:rPr>
          <w:rFonts w:cstheme="minorHAnsi"/>
        </w:rPr>
        <w:t>)</w:t>
      </w:r>
      <w:r w:rsidRPr="000F591B">
        <w:rPr>
          <w:rFonts w:cstheme="minorHAnsi"/>
        </w:rPr>
        <w:t>. A 12-month trailing average was fitted to the training data and its final value was projected flat across the hold-out period; the resulting overlay, labelled “Training,” “Validation,” and “Future,” demonstrates how smoothing flattens volatility yet fails to anticipate sudden shifts</w:t>
      </w:r>
      <w:r w:rsidR="00D92971" w:rsidRPr="000F591B">
        <w:rPr>
          <w:rFonts w:cstheme="minorHAnsi"/>
        </w:rPr>
        <w:t xml:space="preserve"> because moving-average need to be </w:t>
      </w:r>
      <w:r w:rsidR="009F7AB2" w:rsidRPr="000F591B">
        <w:rPr>
          <w:rFonts w:cstheme="minorHAnsi"/>
        </w:rPr>
        <w:t>de-seasonalized</w:t>
      </w:r>
      <w:r w:rsidRPr="000F591B">
        <w:rPr>
          <w:rFonts w:cstheme="minorHAnsi"/>
        </w:rPr>
        <w:t xml:space="preserve">. </w:t>
      </w:r>
      <w:r w:rsidR="009F7AB2" w:rsidRPr="000F591B">
        <w:rPr>
          <w:rFonts w:cstheme="minorHAnsi"/>
        </w:rPr>
        <w:t xml:space="preserve">This </w:t>
      </w:r>
      <w:r w:rsidR="0083450D" w:rsidRPr="000F591B">
        <w:rPr>
          <w:rFonts w:cstheme="minorHAnsi"/>
        </w:rPr>
        <w:t>lab3</w:t>
      </w:r>
      <w:r w:rsidR="009F7AB2" w:rsidRPr="000F591B">
        <w:rPr>
          <w:rFonts w:cstheme="minorHAnsi"/>
        </w:rPr>
        <w:t xml:space="preserve"> also introduce other methods like naïve forecast, ETS and Holt-Winter’s model. </w:t>
      </w:r>
      <w:r w:rsidR="00463437" w:rsidRPr="000F591B">
        <w:rPr>
          <w:rFonts w:cstheme="minorHAnsi"/>
        </w:rPr>
        <w:t>ETS fit</w:t>
      </w:r>
      <w:r w:rsidR="0083450D" w:rsidRPr="000F591B">
        <w:rPr>
          <w:rFonts w:cstheme="minorHAnsi"/>
        </w:rPr>
        <w:t xml:space="preserve"> automatically</w:t>
      </w:r>
      <w:r w:rsidR="00463437" w:rsidRPr="000F591B">
        <w:rPr>
          <w:rFonts w:cstheme="minorHAnsi"/>
        </w:rPr>
        <w:t xml:space="preserve"> defaulted to an M </w:t>
      </w:r>
      <w:r w:rsidR="00463437" w:rsidRPr="000F591B">
        <w:rPr>
          <w:rFonts w:cstheme="minorHAnsi"/>
        </w:rPr>
        <w:lastRenderedPageBreak/>
        <w:t xml:space="preserve">N A / M N M structure—no trend, only repeating seasonality—so its forecasts behave like a seasonal-naïve </w:t>
      </w:r>
      <w:proofErr w:type="gramStart"/>
      <w:r w:rsidR="00463437" w:rsidRPr="000F591B">
        <w:rPr>
          <w:rFonts w:cstheme="minorHAnsi"/>
        </w:rPr>
        <w:t>baseline</w:t>
      </w:r>
      <w:r w:rsidR="002D6E60">
        <w:rPr>
          <w:rFonts w:cstheme="minorHAnsi"/>
        </w:rPr>
        <w:t>(</w:t>
      </w:r>
      <w:proofErr w:type="gramEnd"/>
      <w:r w:rsidR="002D6E60">
        <w:rPr>
          <w:rFonts w:cstheme="minorHAnsi"/>
        </w:rPr>
        <w:t>Figure 26&amp;27)</w:t>
      </w:r>
      <w:r w:rsidR="00463437" w:rsidRPr="000F591B">
        <w:rPr>
          <w:rFonts w:cstheme="minorHAnsi"/>
        </w:rPr>
        <w:t xml:space="preserve">. Holt-Winters was therefore introduced next because its additive and multiplicative forms allow both level and seasonal amplitude to evolve. </w:t>
      </w:r>
      <w:r w:rsidR="00FA6531" w:rsidRPr="000F591B">
        <w:rPr>
          <w:rFonts w:cstheme="minorHAnsi"/>
        </w:rPr>
        <w:t xml:space="preserve">At this exercise, Holt-Winter </w:t>
      </w:r>
      <w:proofErr w:type="gramStart"/>
      <w:r w:rsidR="00FA6531" w:rsidRPr="000F591B">
        <w:rPr>
          <w:rFonts w:cstheme="minorHAnsi"/>
        </w:rPr>
        <w:t>model(</w:t>
      </w:r>
      <w:proofErr w:type="gramEnd"/>
      <w:r w:rsidR="00FA6531" w:rsidRPr="000F591B">
        <w:rPr>
          <w:rFonts w:cstheme="minorHAnsi"/>
        </w:rPr>
        <w:t xml:space="preserve">Additive and Multiplicative) is applied to 1991-2019 and 2020-2024 window, each models shows almost same MAPE, however </w:t>
      </w:r>
      <w:r w:rsidR="00FA6531" w:rsidRPr="000F591B">
        <w:rPr>
          <w:rFonts w:cstheme="minorHAnsi"/>
        </w:rPr>
        <w:t xml:space="preserve">shows almost identical MAPE values. Yet the training window makes a clear difference: Holt-Winters models calibrated on the full 1991-2019 history start from a higher level and recover quickly, whereas those trained only on 2020-2024 begin lower and lag the </w:t>
      </w:r>
      <w:proofErr w:type="gramStart"/>
      <w:r w:rsidR="00FA6531" w:rsidRPr="000F591B">
        <w:rPr>
          <w:rFonts w:cstheme="minorHAnsi"/>
        </w:rPr>
        <w:t>rebound</w:t>
      </w:r>
      <w:r w:rsidR="002D6E60">
        <w:rPr>
          <w:rFonts w:cstheme="minorHAnsi"/>
        </w:rPr>
        <w:t>(</w:t>
      </w:r>
      <w:proofErr w:type="gramEnd"/>
      <w:r w:rsidR="002D6E60">
        <w:rPr>
          <w:rFonts w:cstheme="minorHAnsi"/>
        </w:rPr>
        <w:t>Figure 28)</w:t>
      </w:r>
      <w:r w:rsidR="00FA6531" w:rsidRPr="000F591B">
        <w:rPr>
          <w:rFonts w:cstheme="minorHAnsi"/>
        </w:rPr>
        <w:t xml:space="preserve">. The contrast quantifies the COVID-era shift and confirms that multiplicative Holt-Winters—while marginally more accurate—remains highly sensitive to the chosen calibration period, highlighting the need to decide whether pre-pandemic </w:t>
      </w:r>
      <w:proofErr w:type="spellStart"/>
      <w:r w:rsidR="00FA6531" w:rsidRPr="000F591B">
        <w:rPr>
          <w:rFonts w:cstheme="minorHAnsi"/>
        </w:rPr>
        <w:t>behaviour</w:t>
      </w:r>
      <w:proofErr w:type="spellEnd"/>
      <w:r w:rsidR="00FA6531" w:rsidRPr="000F591B">
        <w:rPr>
          <w:rFonts w:cstheme="minorHAnsi"/>
        </w:rPr>
        <w:t xml:space="preserve"> is still relevant for forward planning.</w:t>
      </w:r>
    </w:p>
    <w:p w14:paraId="4C265213" w14:textId="77777777" w:rsidR="004C4677" w:rsidRDefault="002E3C76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drawing>
          <wp:inline distT="0" distB="0" distL="0" distR="0" wp14:anchorId="72A34167" wp14:editId="1B731224">
            <wp:extent cx="2736000" cy="2340000"/>
            <wp:effectExtent l="0" t="0" r="0" b="0"/>
            <wp:docPr id="14330731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3198" name="Picture 143307319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eastAsiaTheme="majorEastAsia" w:cstheme="minorHAnsi"/>
          <w:noProof/>
        </w:rPr>
        <w:drawing>
          <wp:inline distT="0" distB="0" distL="0" distR="0" wp14:anchorId="0FCB022E" wp14:editId="104E006D">
            <wp:extent cx="2736000" cy="2340000"/>
            <wp:effectExtent l="0" t="0" r="0" b="0"/>
            <wp:docPr id="6198010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01030" name="Picture 6198010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761" w14:textId="43764995" w:rsidR="004C4677" w:rsidRPr="000F591B" w:rsidRDefault="004C4677" w:rsidP="004C4677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</w:rPr>
        <w:t xml:space="preserve">Figure. </w:t>
      </w:r>
      <w:r w:rsidR="007B68A3">
        <w:rPr>
          <w:rFonts w:cstheme="minorHAnsi"/>
        </w:rPr>
        <w:t>22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7B68A3">
        <w:rPr>
          <w:rFonts w:cstheme="minorHAnsi"/>
        </w:rPr>
        <w:t>23</w:t>
      </w:r>
    </w:p>
    <w:p w14:paraId="0263159F" w14:textId="77777777" w:rsidR="004C4677" w:rsidRDefault="00884B42" w:rsidP="004C4677">
      <w:pPr>
        <w:spacing w:line="480" w:lineRule="auto"/>
        <w:jc w:val="center"/>
        <w:rPr>
          <w:rFonts w:cstheme="minorHAnsi"/>
        </w:rPr>
      </w:pPr>
      <w:r w:rsidRPr="000F591B">
        <w:rPr>
          <w:rFonts w:cstheme="minorHAnsi"/>
          <w:noProof/>
        </w:rPr>
        <w:lastRenderedPageBreak/>
        <w:drawing>
          <wp:inline distT="0" distB="0" distL="0" distR="0" wp14:anchorId="5F4EDEBE" wp14:editId="454C044E">
            <wp:extent cx="2739600" cy="2340000"/>
            <wp:effectExtent l="0" t="0" r="3810" b="0"/>
            <wp:docPr id="14246219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1953" name="Picture 14246219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cstheme="minorHAnsi"/>
          <w:noProof/>
        </w:rPr>
        <w:drawing>
          <wp:inline distT="0" distB="0" distL="0" distR="0" wp14:anchorId="2F3CC8D3" wp14:editId="757930A4">
            <wp:extent cx="2736000" cy="2340000"/>
            <wp:effectExtent l="0" t="0" r="0" b="0"/>
            <wp:docPr id="10573494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9420" name="Picture 10573494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E2A8" w14:textId="586A12AA" w:rsidR="00884B42" w:rsidRPr="004C4677" w:rsidRDefault="004C4677" w:rsidP="004C4677">
      <w:pPr>
        <w:spacing w:line="480" w:lineRule="auto"/>
        <w:jc w:val="center"/>
        <w:rPr>
          <w:rFonts w:cstheme="minorHAnsi"/>
        </w:rPr>
      </w:pPr>
      <w:r w:rsidRPr="004C4677">
        <w:rPr>
          <w:rFonts w:cstheme="minorHAnsi"/>
        </w:rPr>
        <w:t xml:space="preserve"> </w:t>
      </w:r>
      <w:r w:rsidRPr="000F591B">
        <w:rPr>
          <w:rFonts w:cstheme="minorHAnsi"/>
        </w:rPr>
        <w:t xml:space="preserve">Figure. </w:t>
      </w:r>
      <w:r w:rsidR="007B68A3">
        <w:rPr>
          <w:rFonts w:cstheme="minorHAnsi"/>
        </w:rPr>
        <w:t>24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7B68A3">
        <w:rPr>
          <w:rFonts w:cstheme="minorHAnsi"/>
        </w:rPr>
        <w:t>25</w:t>
      </w:r>
    </w:p>
    <w:p w14:paraId="7051D5C0" w14:textId="77777777" w:rsidR="004C4677" w:rsidRDefault="00463437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drawing>
          <wp:inline distT="0" distB="0" distL="0" distR="0" wp14:anchorId="1B6163D3" wp14:editId="14AE1570">
            <wp:extent cx="2736000" cy="2340000"/>
            <wp:effectExtent l="0" t="0" r="0" b="0"/>
            <wp:docPr id="19420519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51990" name="Picture 194205199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91B">
        <w:rPr>
          <w:rFonts w:eastAsiaTheme="majorEastAsia" w:cstheme="minorHAnsi"/>
          <w:noProof/>
        </w:rPr>
        <w:drawing>
          <wp:inline distT="0" distB="0" distL="0" distR="0" wp14:anchorId="2ED212C2" wp14:editId="6FCC88EE">
            <wp:extent cx="2736000" cy="2340000"/>
            <wp:effectExtent l="0" t="0" r="0" b="0"/>
            <wp:docPr id="19130425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42516" name="Picture 19130425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F140" w14:textId="235648EA" w:rsidR="004C4677" w:rsidRPr="004C4677" w:rsidRDefault="004C4677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cstheme="minorHAnsi"/>
        </w:rPr>
        <w:t xml:space="preserve">Figure. </w:t>
      </w:r>
      <w:r w:rsidR="002D6E60">
        <w:rPr>
          <w:rFonts w:cstheme="minorHAnsi"/>
        </w:rPr>
        <w:t>26</w:t>
      </w:r>
      <w:r w:rsidRPr="000F591B">
        <w:rPr>
          <w:rFonts w:cstheme="minorHAnsi"/>
        </w:rPr>
        <w:t xml:space="preserve">                                                                            Figure. </w:t>
      </w:r>
      <w:r w:rsidR="002D6E60">
        <w:rPr>
          <w:rFonts w:cstheme="minorHAnsi"/>
        </w:rPr>
        <w:t>27</w:t>
      </w:r>
    </w:p>
    <w:p w14:paraId="7332BFD6" w14:textId="155DF614" w:rsidR="00E351AC" w:rsidRDefault="001778E4" w:rsidP="004C4677">
      <w:pPr>
        <w:spacing w:line="480" w:lineRule="auto"/>
        <w:jc w:val="center"/>
        <w:rPr>
          <w:rFonts w:eastAsiaTheme="majorEastAsia" w:cstheme="minorHAnsi"/>
        </w:rPr>
      </w:pPr>
      <w:r w:rsidRPr="000F591B">
        <w:rPr>
          <w:rFonts w:eastAsiaTheme="majorEastAsia" w:cstheme="minorHAnsi"/>
          <w:noProof/>
        </w:rPr>
        <w:lastRenderedPageBreak/>
        <w:drawing>
          <wp:inline distT="0" distB="0" distL="0" distR="0" wp14:anchorId="2F194E16" wp14:editId="4F9DB243">
            <wp:extent cx="2736000" cy="2340000"/>
            <wp:effectExtent l="0" t="0" r="0" b="0"/>
            <wp:docPr id="6347068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6832" name="Picture 6347068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962A" w14:textId="114260A5" w:rsidR="00463437" w:rsidRPr="002D6E60" w:rsidRDefault="002D6E60" w:rsidP="002D6E60">
      <w:pPr>
        <w:spacing w:line="480" w:lineRule="auto"/>
        <w:jc w:val="center"/>
        <w:rPr>
          <w:rFonts w:eastAsiaTheme="majorEastAsia" w:cstheme="minorHAnsi"/>
        </w:rPr>
      </w:pPr>
      <w:r>
        <w:rPr>
          <w:rFonts w:eastAsiaTheme="majorEastAsia" w:cstheme="minorHAnsi"/>
        </w:rPr>
        <w:t>Figure 28</w:t>
      </w:r>
    </w:p>
    <w:p w14:paraId="4A5C77D3" w14:textId="086B0D3D" w:rsidR="005455D1" w:rsidRPr="000F591B" w:rsidRDefault="005455D1" w:rsidP="00525C10">
      <w:pPr>
        <w:spacing w:line="480" w:lineRule="auto"/>
        <w:rPr>
          <w:rFonts w:eastAsiaTheme="majorEastAsia" w:cstheme="minorHAnsi"/>
        </w:rPr>
      </w:pPr>
      <w:r w:rsidRPr="000F591B">
        <w:rPr>
          <w:rFonts w:eastAsiaTheme="majorEastAsia" w:cstheme="minorHAnsi"/>
        </w:rPr>
        <w:t>Conclusions</w:t>
      </w:r>
    </w:p>
    <w:p w14:paraId="0F38A2DC" w14:textId="5A3CBC95" w:rsidR="000F591B" w:rsidRPr="000F591B" w:rsidRDefault="000F591B" w:rsidP="000F591B">
      <w:pPr>
        <w:spacing w:line="480" w:lineRule="auto"/>
        <w:ind w:firstLine="720"/>
        <w:rPr>
          <w:rFonts w:eastAsiaTheme="majorEastAsia" w:cstheme="minorHAnsi"/>
        </w:rPr>
      </w:pPr>
      <w:r>
        <w:rPr>
          <w:rFonts w:eastAsiaTheme="majorEastAsia" w:cstheme="minorHAnsi"/>
        </w:rPr>
        <w:t>This lab3</w:t>
      </w:r>
      <w:r w:rsidRPr="000F591B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demonstrates</w:t>
      </w:r>
      <w:r w:rsidRPr="000F591B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Three</w:t>
      </w:r>
      <w:r w:rsidRPr="000F591B">
        <w:rPr>
          <w:rFonts w:eastAsiaTheme="majorEastAsia" w:cstheme="minorHAnsi"/>
        </w:rPr>
        <w:t xml:space="preserve"> important </w:t>
      </w:r>
      <w:r>
        <w:rPr>
          <w:rFonts w:eastAsiaTheme="majorEastAsia" w:cstheme="minorHAnsi"/>
        </w:rPr>
        <w:t>aspects about time-series forecasting modeling</w:t>
      </w:r>
      <w:r w:rsidRPr="000F591B">
        <w:rPr>
          <w:rFonts w:eastAsiaTheme="majorEastAsia" w:cstheme="minorHAnsi"/>
        </w:rPr>
        <w:t xml:space="preserve">. </w:t>
      </w:r>
      <w:r>
        <w:rPr>
          <w:rFonts w:eastAsiaTheme="majorEastAsia" w:cstheme="minorHAnsi"/>
        </w:rPr>
        <w:t xml:space="preserve">Sometime </w:t>
      </w:r>
      <w:r w:rsidRPr="000F591B">
        <w:rPr>
          <w:rFonts w:eastAsiaTheme="majorEastAsia" w:cstheme="minorHAnsi"/>
        </w:rPr>
        <w:t xml:space="preserve">log transform fails to resolve issues; alternative power transforms along with visual checks must be used whenever distribution fits poorly. A successful forecasting process starts by removing every remainder of seasonality using twice-differencing </w:t>
      </w:r>
      <w:r>
        <w:rPr>
          <w:rFonts w:eastAsiaTheme="majorEastAsia" w:cstheme="minorHAnsi"/>
        </w:rPr>
        <w:t>and</w:t>
      </w:r>
      <w:r w:rsidRPr="000F591B">
        <w:rPr>
          <w:rFonts w:eastAsiaTheme="majorEastAsia" w:cstheme="minorHAnsi"/>
        </w:rPr>
        <w:t xml:space="preserve"> short moving-average filters. The length of data used for calibration influences Holt-Winters predictions because removing pre-2020 information caused the forecasts to remain lower and recover more slowly which shows that optimal historical data selection is vital for producing dependable forecasts.</w:t>
      </w:r>
    </w:p>
    <w:p w14:paraId="70DB3344" w14:textId="77777777" w:rsidR="001F24DB" w:rsidRPr="002D6E60" w:rsidRDefault="005455D1" w:rsidP="00525C10">
      <w:pPr>
        <w:spacing w:line="480" w:lineRule="auto"/>
        <w:rPr>
          <w:rFonts w:eastAsiaTheme="majorEastAsia" w:cstheme="minorHAnsi"/>
          <w:b/>
          <w:bCs/>
        </w:rPr>
      </w:pPr>
      <w:r w:rsidRPr="002D6E60">
        <w:rPr>
          <w:rFonts w:eastAsiaTheme="majorEastAsia" w:cstheme="minorHAnsi"/>
          <w:b/>
          <w:bCs/>
        </w:rPr>
        <w:t>References</w:t>
      </w:r>
    </w:p>
    <w:p w14:paraId="24B62293" w14:textId="61986619" w:rsidR="000B113C" w:rsidRDefault="002D6E60" w:rsidP="008B1428">
      <w:pPr>
        <w:spacing w:line="480" w:lineRule="auto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Galit Shmueli</w:t>
      </w:r>
      <w:r w:rsidR="000B113C" w:rsidRPr="000F591B">
        <w:rPr>
          <w:rStyle w:val="Strong"/>
          <w:rFonts w:cstheme="minorHAnsi"/>
          <w:b w:val="0"/>
          <w:bCs w:val="0"/>
        </w:rPr>
        <w:t>. (20</w:t>
      </w:r>
      <w:r>
        <w:rPr>
          <w:rStyle w:val="Strong"/>
          <w:rFonts w:cstheme="minorHAnsi"/>
          <w:b w:val="0"/>
          <w:bCs w:val="0"/>
        </w:rPr>
        <w:t>16</w:t>
      </w:r>
      <w:r w:rsidR="000B113C" w:rsidRPr="000F591B">
        <w:rPr>
          <w:rStyle w:val="Strong"/>
          <w:rFonts w:cstheme="minorHAnsi"/>
          <w:b w:val="0"/>
          <w:bCs w:val="0"/>
        </w:rPr>
        <w:t xml:space="preserve">) </w:t>
      </w:r>
      <w:r w:rsidRPr="002D6E60">
        <w:rPr>
          <w:rStyle w:val="Strong"/>
          <w:rFonts w:cstheme="minorHAnsi"/>
          <w:b w:val="0"/>
          <w:bCs w:val="0"/>
        </w:rPr>
        <w:t>Practical Time Series Forecasting with R: A Hands-On Guide</w:t>
      </w:r>
    </w:p>
    <w:p w14:paraId="70529B8D" w14:textId="38322456" w:rsidR="002D6E60" w:rsidRPr="002D6E60" w:rsidRDefault="002D6E60" w:rsidP="002D6E60">
      <w:pPr>
        <w:spacing w:line="480" w:lineRule="auto"/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>Script</w:t>
      </w:r>
    </w:p>
    <w:p w14:paraId="06C22D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#Laboratory 3 Forecasting with regression including smoothing techniques</w:t>
      </w:r>
    </w:p>
    <w:p w14:paraId="624E62B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such</w:t>
      </w:r>
      <w:proofErr w:type="gramEnd"/>
      <w:r w:rsidRPr="002D6E60">
        <w:rPr>
          <w:rFonts w:cstheme="minorHAnsi"/>
        </w:rPr>
        <w:t xml:space="preserve"> as moving averages and exponential smoothing.</w:t>
      </w:r>
    </w:p>
    <w:p w14:paraId="742CD87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777A62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#I've left out some plots. This is because the fits are so</w:t>
      </w:r>
    </w:p>
    <w:p w14:paraId="2D2DCE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#overdriven that we cannot see much in these plots. </w:t>
      </w:r>
    </w:p>
    <w:p w14:paraId="515073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6608F2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#There are also </w:t>
      </w:r>
      <w:proofErr w:type="gramStart"/>
      <w:r w:rsidRPr="002D6E60">
        <w:rPr>
          <w:rFonts w:cstheme="minorHAnsi"/>
        </w:rPr>
        <w:t>a number of</w:t>
      </w:r>
      <w:proofErr w:type="gramEnd"/>
      <w:r w:rsidRPr="002D6E60">
        <w:rPr>
          <w:rFonts w:cstheme="minorHAnsi"/>
        </w:rPr>
        <w:t xml:space="preserve"> plots that you don't necessarily need but are </w:t>
      </w:r>
    </w:p>
    <w:p w14:paraId="1161597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#good to consider in interpreting the results of the analysis. </w:t>
      </w:r>
    </w:p>
    <w:p w14:paraId="5EB0D7F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15A9E2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#Load all the necessary libraries</w:t>
      </w:r>
    </w:p>
    <w:p w14:paraId="4C726CE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CC8A3D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843869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library(xlsx)</w:t>
      </w:r>
    </w:p>
    <w:p w14:paraId="718E39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library(fpp3)</w:t>
      </w:r>
    </w:p>
    <w:p w14:paraId="783BE36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</w:t>
      </w:r>
      <w:proofErr w:type="spellStart"/>
      <w:r w:rsidRPr="002D6E60">
        <w:rPr>
          <w:rFonts w:cstheme="minorHAnsi"/>
        </w:rPr>
        <w:t>dplyr</w:t>
      </w:r>
      <w:proofErr w:type="spellEnd"/>
      <w:r w:rsidRPr="002D6E60">
        <w:rPr>
          <w:rFonts w:cstheme="minorHAnsi"/>
        </w:rPr>
        <w:t>)</w:t>
      </w:r>
    </w:p>
    <w:p w14:paraId="2C8FC3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</w:t>
      </w:r>
      <w:proofErr w:type="spellStart"/>
      <w:r w:rsidRPr="002D6E60">
        <w:rPr>
          <w:rFonts w:cstheme="minorHAnsi"/>
        </w:rPr>
        <w:t>tidyverse</w:t>
      </w:r>
      <w:proofErr w:type="spellEnd"/>
      <w:r w:rsidRPr="002D6E60">
        <w:rPr>
          <w:rFonts w:cstheme="minorHAnsi"/>
        </w:rPr>
        <w:t>)</w:t>
      </w:r>
    </w:p>
    <w:p w14:paraId="22596F8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library(ggplot2)</w:t>
      </w:r>
    </w:p>
    <w:p w14:paraId="5C17F55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</w:t>
      </w:r>
      <w:proofErr w:type="spell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)</w:t>
      </w:r>
    </w:p>
    <w:p w14:paraId="1E2B008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</w:t>
      </w:r>
      <w:proofErr w:type="spellStart"/>
      <w:r w:rsidRPr="002D6E60">
        <w:rPr>
          <w:rFonts w:cstheme="minorHAnsi"/>
        </w:rPr>
        <w:t>tsibbledata</w:t>
      </w:r>
      <w:proofErr w:type="spellEnd"/>
      <w:r w:rsidRPr="002D6E60">
        <w:rPr>
          <w:rFonts w:cstheme="minorHAnsi"/>
        </w:rPr>
        <w:t>)</w:t>
      </w:r>
    </w:p>
    <w:p w14:paraId="72BF847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library(fable)</w:t>
      </w:r>
    </w:p>
    <w:p w14:paraId="384ACCF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library(feasts)</w:t>
      </w:r>
    </w:p>
    <w:p w14:paraId="28A6B91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library(forecast)</w:t>
      </w:r>
    </w:p>
    <w:p w14:paraId="1F175D2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</w:t>
      </w:r>
      <w:proofErr w:type="spellStart"/>
      <w:r w:rsidRPr="002D6E60">
        <w:rPr>
          <w:rFonts w:cstheme="minorHAnsi"/>
        </w:rPr>
        <w:t>lubridate</w:t>
      </w:r>
      <w:proofErr w:type="spellEnd"/>
      <w:r w:rsidRPr="002D6E60">
        <w:rPr>
          <w:rFonts w:cstheme="minorHAnsi"/>
        </w:rPr>
        <w:t>)</w:t>
      </w:r>
    </w:p>
    <w:p w14:paraId="5E5D8B0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library(zoo)</w:t>
      </w:r>
    </w:p>
    <w:p w14:paraId="45ABF1B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06520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28B3E0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#Set the working directory and read in the data - if you are not continuing with</w:t>
      </w:r>
    </w:p>
    <w:p w14:paraId="62D7924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data already loaded!</w:t>
      </w:r>
    </w:p>
    <w:p w14:paraId="03143BE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A4B2C5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0F1DA0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lastRenderedPageBreak/>
        <w:t>setwd</w:t>
      </w:r>
      <w:proofErr w:type="spellEnd"/>
      <w:r w:rsidRPr="002D6E60">
        <w:rPr>
          <w:rFonts w:cstheme="minorHAnsi"/>
        </w:rPr>
        <w:t>("/Users/</w:t>
      </w:r>
      <w:proofErr w:type="spellStart"/>
      <w:r w:rsidRPr="002D6E60">
        <w:rPr>
          <w:rFonts w:cstheme="minorHAnsi"/>
        </w:rPr>
        <w:t>nkohei</w:t>
      </w:r>
      <w:proofErr w:type="spellEnd"/>
      <w:r w:rsidRPr="002D6E60">
        <w:rPr>
          <w:rFonts w:cstheme="minorHAnsi"/>
        </w:rPr>
        <w:t>/Workspace/McDaniel-Repository/535/lab3")</w:t>
      </w:r>
    </w:p>
    <w:p w14:paraId="094550A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332D22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 &lt;- read.csv("Amtrak1991-2024.csv")</w:t>
      </w:r>
    </w:p>
    <w:p w14:paraId="0FB42B2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colnames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Amtrak) &lt;-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"Month", "Ridership", "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", "</w:t>
      </w:r>
      <w:proofErr w:type="spellStart"/>
      <w:r w:rsidRPr="002D6E60">
        <w:rPr>
          <w:rFonts w:cstheme="minorHAnsi"/>
        </w:rPr>
        <w:t>RidersReported</w:t>
      </w:r>
      <w:proofErr w:type="spellEnd"/>
      <w:r w:rsidRPr="002D6E60">
        <w:rPr>
          <w:rFonts w:cstheme="minorHAnsi"/>
        </w:rPr>
        <w:t>")</w:t>
      </w:r>
    </w:p>
    <w:p w14:paraId="0DE972D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View(</w:t>
      </w:r>
      <w:proofErr w:type="gramEnd"/>
      <w:r w:rsidRPr="002D6E60">
        <w:rPr>
          <w:rFonts w:cstheme="minorHAnsi"/>
        </w:rPr>
        <w:t>Amtrak)</w:t>
      </w:r>
    </w:p>
    <w:p w14:paraId="4FE7172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gramEnd"/>
      <w:r w:rsidRPr="002D6E60">
        <w:rPr>
          <w:rFonts w:cstheme="minorHAnsi"/>
        </w:rPr>
        <w:t>Amtrak)</w:t>
      </w:r>
    </w:p>
    <w:p w14:paraId="6F7092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</w:t>
      </w:r>
    </w:p>
    <w:p w14:paraId="4CB230F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B0C569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36355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#Take care of the date format and data type and produce the results from Lab#1</w:t>
      </w:r>
    </w:p>
    <w:p w14:paraId="24E5E6E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2D7332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4D180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Amtrak$Month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mdy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Amtrak$Month</w:t>
      </w:r>
      <w:proofErr w:type="spellEnd"/>
      <w:r w:rsidRPr="002D6E60">
        <w:rPr>
          <w:rFonts w:cstheme="minorHAnsi"/>
        </w:rPr>
        <w:t>)</w:t>
      </w:r>
    </w:p>
    <w:p w14:paraId="644291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gramEnd"/>
      <w:r w:rsidRPr="002D6E60">
        <w:rPr>
          <w:rFonts w:cstheme="minorHAnsi"/>
        </w:rPr>
        <w:t>Amtrak)</w:t>
      </w:r>
    </w:p>
    <w:p w14:paraId="68D63E6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E2535D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1,1))</w:t>
      </w:r>
    </w:p>
    <w:p w14:paraId="748F179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)) +</w:t>
      </w:r>
    </w:p>
    <w:p w14:paraId="3089461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1D529D6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 + I(x^2))</w:t>
      </w:r>
    </w:p>
    <w:p w14:paraId="056E138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AEED21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6FFA0B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#I'm not sure what syntax this is having a problem with.  If you run these lines</w:t>
      </w:r>
    </w:p>
    <w:p w14:paraId="77C561D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alone</w:t>
      </w:r>
      <w:proofErr w:type="gramEnd"/>
      <w:r w:rsidRPr="002D6E60">
        <w:rPr>
          <w:rFonts w:cstheme="minorHAnsi"/>
        </w:rPr>
        <w:t xml:space="preserve"> it works.  If you run the entire script all at one time this following lines</w:t>
      </w:r>
    </w:p>
    <w:p w14:paraId="6A46B13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#do not produce a plot. Don't worry too much about this.</w:t>
      </w:r>
    </w:p>
    <w:p w14:paraId="35099BD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CAB7F0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A355B8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)) +</w:t>
      </w:r>
    </w:p>
    <w:p w14:paraId="1C04388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68F99CF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 + I(x^2) + I(x^3))</w:t>
      </w:r>
    </w:p>
    <w:p w14:paraId="4B0858B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A41722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BC40E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#It is always good practice to tie your work back to previous work either you or</w:t>
      </w:r>
    </w:p>
    <w:p w14:paraId="0B613C1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someone</w:t>
      </w:r>
      <w:proofErr w:type="gramEnd"/>
      <w:r w:rsidRPr="002D6E60">
        <w:rPr>
          <w:rFonts w:cstheme="minorHAnsi"/>
        </w:rPr>
        <w:t xml:space="preserve"> else has completed.  This is part of "reproducible research". So, let's</w:t>
      </w:r>
    </w:p>
    <w:p w14:paraId="2C4B842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also</w:t>
      </w:r>
      <w:proofErr w:type="gramEnd"/>
      <w:r w:rsidRPr="002D6E60">
        <w:rPr>
          <w:rFonts w:cstheme="minorHAnsi"/>
        </w:rPr>
        <w:t xml:space="preserve"> take a couple minutes to consider ridership too.  </w:t>
      </w:r>
    </w:p>
    <w:p w14:paraId="681A2D7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F4F829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#Or, we can start using more complicated commands that allow us to illustrate</w:t>
      </w:r>
    </w:p>
    <w:p w14:paraId="385138C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#more complicated situations.</w:t>
      </w:r>
    </w:p>
    <w:p w14:paraId="1EFB78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040AF7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C98A3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Amtrak$Ridership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6), frequency = 12)</w:t>
      </w:r>
    </w:p>
    <w:p w14:paraId="46CCF5B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>)</w:t>
      </w:r>
    </w:p>
    <w:p w14:paraId="3FFAAE8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"Ridership",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"l")</w:t>
      </w:r>
    </w:p>
    <w:p w14:paraId="0F06CE2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31FAF3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190E2C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#Or, we can start using more complicated commands that allow us to illustrate</w:t>
      </w:r>
    </w:p>
    <w:p w14:paraId="6E58254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#more complicated situations.</w:t>
      </w:r>
    </w:p>
    <w:p w14:paraId="469A4DB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8A3246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5B7E6C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Amtrak.Ridership</w:t>
      </w:r>
      <w:proofErr w:type="gramStart"/>
      <w:r w:rsidRPr="002D6E60">
        <w:rPr>
          <w:rFonts w:cstheme="minorHAnsi"/>
        </w:rPr>
        <w:t>2.lm</w:t>
      </w:r>
      <w:proofErr w:type="gram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tslm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 ~ trend + I(trend^2))</w:t>
      </w:r>
    </w:p>
    <w:p w14:paraId="4B1DEB1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"Ridership",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"l")</w:t>
      </w:r>
    </w:p>
    <w:p w14:paraId="55D18A8E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gramEnd"/>
      <w:r w:rsidRPr="002D6E60">
        <w:rPr>
          <w:rFonts w:cstheme="minorHAnsi"/>
        </w:rPr>
        <w:t>Amtrak.Ridership</w:t>
      </w:r>
      <w:proofErr w:type="gramStart"/>
      <w:r w:rsidRPr="002D6E60">
        <w:rPr>
          <w:rFonts w:cstheme="minorHAnsi"/>
        </w:rPr>
        <w:t>2.lm</w:t>
      </w:r>
      <w:proofErr w:type="gramEnd"/>
      <w:r w:rsidRPr="002D6E60">
        <w:rPr>
          <w:rFonts w:cstheme="minorHAnsi"/>
        </w:rPr>
        <w:t xml:space="preserve">$fitted,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</w:t>
      </w:r>
    </w:p>
    <w:p w14:paraId="62BD4D5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34BED3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Amtrak.Ridership</w:t>
      </w:r>
      <w:proofErr w:type="gramStart"/>
      <w:r w:rsidRPr="002D6E60">
        <w:rPr>
          <w:rFonts w:cstheme="minorHAnsi"/>
        </w:rPr>
        <w:t>3.lm</w:t>
      </w:r>
      <w:proofErr w:type="gram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tslm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 ~ trend + I(trend^2) + I(trend^3))</w:t>
      </w:r>
    </w:p>
    <w:p w14:paraId="62D7900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Amtrak.Ridership.ts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"Ridership",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"l")</w:t>
      </w:r>
    </w:p>
    <w:p w14:paraId="02BD0F8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gramEnd"/>
      <w:r w:rsidRPr="002D6E60">
        <w:rPr>
          <w:rFonts w:cstheme="minorHAnsi"/>
        </w:rPr>
        <w:t>Amtrak.Ridership</w:t>
      </w:r>
      <w:proofErr w:type="gramStart"/>
      <w:r w:rsidRPr="002D6E60">
        <w:rPr>
          <w:rFonts w:cstheme="minorHAnsi"/>
        </w:rPr>
        <w:t>3.lm</w:t>
      </w:r>
      <w:proofErr w:type="gramEnd"/>
      <w:r w:rsidRPr="002D6E60">
        <w:rPr>
          <w:rFonts w:cstheme="minorHAnsi"/>
        </w:rPr>
        <w:t xml:space="preserve">$fitted,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</w:t>
      </w:r>
    </w:p>
    <w:p w14:paraId="2A08426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9E7EC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716B59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#If these plots look the same as those you got in the first laboratory you are</w:t>
      </w:r>
    </w:p>
    <w:p w14:paraId="3E4CFA7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#good to go to Laboratory #3! </w:t>
      </w:r>
    </w:p>
    <w:p w14:paraId="2A329DC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2DC75C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E9EFE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497538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#************************************* Step 1 *******************</w:t>
      </w:r>
    </w:p>
    <w:p w14:paraId="3C6CAE7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06D390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#Always begin with some exploratory data analysis including verifying assumptions.</w:t>
      </w:r>
    </w:p>
    <w:p w14:paraId="6931DE2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#Let's consider a histogram of the dependent variable "Passenger Miles".  What</w:t>
      </w:r>
    </w:p>
    <w:p w14:paraId="3923FD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#does it look like? Is it normal in distribution? How would you transform it</w:t>
      </w:r>
    </w:p>
    <w:p w14:paraId="34AF736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#to make it more normal. </w:t>
      </w:r>
    </w:p>
    <w:p w14:paraId="49EAF9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6662D7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3,1))</w:t>
      </w:r>
    </w:p>
    <w:p w14:paraId="28EBA4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h &lt;- </w:t>
      </w:r>
      <w:proofErr w:type="gramStart"/>
      <w:r w:rsidRPr="002D6E60">
        <w:rPr>
          <w:rFonts w:cstheme="minorHAnsi"/>
        </w:rPr>
        <w:t>hist(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, breaks = 40, density = 80,</w:t>
      </w:r>
    </w:p>
    <w:p w14:paraId="730D9E6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main = "Histogram of Amtrak Passenger Miles")</w:t>
      </w:r>
    </w:p>
    <w:p w14:paraId="6C8404E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 &lt;- seq(</w:t>
      </w:r>
      <w:proofErr w:type="gramStart"/>
      <w:r w:rsidRPr="002D6E60">
        <w:rPr>
          <w:rFonts w:cstheme="minorHAnsi"/>
        </w:rPr>
        <w:t>min(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), </w:t>
      </w:r>
      <w:proofErr w:type="gramStart"/>
      <w:r w:rsidRPr="002D6E60">
        <w:rPr>
          <w:rFonts w:cstheme="minorHAnsi"/>
        </w:rPr>
        <w:t>max(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), length = 100)</w:t>
      </w:r>
    </w:p>
    <w:p w14:paraId="1FBDFB0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dnorm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mean = </w:t>
      </w:r>
      <w:proofErr w:type="gramStart"/>
      <w:r w:rsidRPr="002D6E60">
        <w:rPr>
          <w:rFonts w:cstheme="minorHAnsi"/>
        </w:rPr>
        <w:t>mean(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), </w:t>
      </w:r>
      <w:proofErr w:type="spell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 xml:space="preserve"> = </w:t>
      </w:r>
      <w:proofErr w:type="spellStart"/>
      <w:proofErr w:type="gram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))</w:t>
      </w:r>
    </w:p>
    <w:p w14:paraId="5652EF1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* diff(</w:t>
      </w:r>
      <w:proofErr w:type="spellStart"/>
      <w:r w:rsidRPr="002D6E60">
        <w:rPr>
          <w:rFonts w:cstheme="minorHAnsi"/>
        </w:rPr>
        <w:t>h$</w:t>
      </w:r>
      <w:proofErr w:type="gramStart"/>
      <w:r w:rsidRPr="002D6E60">
        <w:rPr>
          <w:rFonts w:cstheme="minorHAnsi"/>
        </w:rPr>
        <w:t>mids</w:t>
      </w:r>
      <w:proofErr w:type="spellEnd"/>
      <w:r w:rsidRPr="002D6E60">
        <w:rPr>
          <w:rFonts w:cstheme="minorHAnsi"/>
        </w:rPr>
        <w:t>[</w:t>
      </w:r>
      <w:proofErr w:type="gramEnd"/>
      <w:r w:rsidRPr="002D6E60">
        <w:rPr>
          <w:rFonts w:cstheme="minorHAnsi"/>
        </w:rPr>
        <w:t xml:space="preserve">1:2]) * </w:t>
      </w:r>
      <w:proofErr w:type="gramStart"/>
      <w:r w:rsidRPr="002D6E60">
        <w:rPr>
          <w:rFonts w:cstheme="minorHAnsi"/>
        </w:rPr>
        <w:t>length(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)</w:t>
      </w:r>
    </w:p>
    <w:p w14:paraId="46AA1E4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</w:t>
      </w:r>
    </w:p>
    <w:p w14:paraId="0757EE4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35D9A0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8EBA04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#We can see that the distribution is left-skewed.  If you don't remember how to </w:t>
      </w:r>
    </w:p>
    <w:p w14:paraId="1271203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#handle this from ANA 500/510 you can review that at the website, </w:t>
      </w:r>
    </w:p>
    <w:p w14:paraId="18EE601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#https://www.statisticshowto.com/probability-and-statistics/skewed-distribution/</w:t>
      </w:r>
    </w:p>
    <w:p w14:paraId="0BE9E28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and https://statacumen.com/teach/S4R/PDS_book/skewed-left-distributions.html </w:t>
      </w:r>
    </w:p>
    <w:p w14:paraId="26A2F1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#And, you can use the "square," the "cube root," or the "log" transform to try </w:t>
      </w:r>
    </w:p>
    <w:p w14:paraId="540B8A1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#to make the distribution more normal.  Let's start with the square.</w:t>
      </w:r>
    </w:p>
    <w:p w14:paraId="59BE65E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78585A4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08C76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y = (</w:t>
      </w:r>
      <w:proofErr w:type="spellStart"/>
      <w:r w:rsidRPr="002D6E60">
        <w:rPr>
          <w:rFonts w:cstheme="minorHAnsi"/>
        </w:rPr>
        <w:t>Amtrak$</w:t>
      </w:r>
      <w:proofErr w:type="gram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)^</w:t>
      </w:r>
      <w:proofErr w:type="gramEnd"/>
      <w:r w:rsidRPr="002D6E60">
        <w:rPr>
          <w:rFonts w:cstheme="minorHAnsi"/>
        </w:rPr>
        <w:t>2</w:t>
      </w:r>
    </w:p>
    <w:p w14:paraId="57B130F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3B18D5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h &lt;- </w:t>
      </w:r>
      <w:proofErr w:type="gramStart"/>
      <w:r w:rsidRPr="002D6E60">
        <w:rPr>
          <w:rFonts w:cstheme="minorHAnsi"/>
        </w:rPr>
        <w:t>hist(</w:t>
      </w:r>
      <w:proofErr w:type="gramEnd"/>
      <w:r w:rsidRPr="002D6E60">
        <w:rPr>
          <w:rFonts w:cstheme="minorHAnsi"/>
        </w:rPr>
        <w:t>y, breaks = 40, density = 80,</w:t>
      </w:r>
    </w:p>
    <w:p w14:paraId="0D8903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main = "Histogram of square transformation Amtrak Passenger Miles")</w:t>
      </w:r>
    </w:p>
    <w:p w14:paraId="5C61A3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 &lt;- seq(min(y), max(y), length = 100)</w:t>
      </w:r>
    </w:p>
    <w:p w14:paraId="28D7F0D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dnorm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mean = mean(y), </w:t>
      </w:r>
      <w:proofErr w:type="spell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>(y))</w:t>
      </w:r>
    </w:p>
    <w:p w14:paraId="7F3FFBC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* diff(</w:t>
      </w:r>
      <w:proofErr w:type="spellStart"/>
      <w:r w:rsidRPr="002D6E60">
        <w:rPr>
          <w:rFonts w:cstheme="minorHAnsi"/>
        </w:rPr>
        <w:t>h$</w:t>
      </w:r>
      <w:proofErr w:type="gramStart"/>
      <w:r w:rsidRPr="002D6E60">
        <w:rPr>
          <w:rFonts w:cstheme="minorHAnsi"/>
        </w:rPr>
        <w:t>mids</w:t>
      </w:r>
      <w:proofErr w:type="spellEnd"/>
      <w:r w:rsidRPr="002D6E60">
        <w:rPr>
          <w:rFonts w:cstheme="minorHAnsi"/>
        </w:rPr>
        <w:t>[</w:t>
      </w:r>
      <w:proofErr w:type="gramEnd"/>
      <w:r w:rsidRPr="002D6E60">
        <w:rPr>
          <w:rFonts w:cstheme="minorHAnsi"/>
        </w:rPr>
        <w:t>1:2]) * length(y)</w:t>
      </w:r>
    </w:p>
    <w:p w14:paraId="54AA71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</w:t>
      </w:r>
    </w:p>
    <w:p w14:paraId="29DECEB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3AD8C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3E7E66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#That kind-of, sort-of looks better. It is probably as good as you can get with</w:t>
      </w:r>
    </w:p>
    <w:p w14:paraId="427DE2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#real-world data.  It looks a bit like a bimodal distribution now </w:t>
      </w:r>
    </w:p>
    <w:p w14:paraId="725497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but</w:t>
      </w:r>
      <w:proofErr w:type="gramEnd"/>
      <w:r w:rsidRPr="002D6E60">
        <w:rPr>
          <w:rFonts w:cstheme="minorHAnsi"/>
        </w:rPr>
        <w:t xml:space="preserve"> we'll try it and see if we get some better results </w:t>
      </w:r>
      <w:proofErr w:type="gramStart"/>
      <w:r w:rsidRPr="002D6E60">
        <w:rPr>
          <w:rFonts w:cstheme="minorHAnsi"/>
        </w:rPr>
        <w:t>with regard to</w:t>
      </w:r>
      <w:proofErr w:type="gramEnd"/>
      <w:r w:rsidRPr="002D6E60">
        <w:rPr>
          <w:rFonts w:cstheme="minorHAnsi"/>
        </w:rPr>
        <w:t xml:space="preserve"> the model(s)</w:t>
      </w:r>
    </w:p>
    <w:p w14:paraId="3255758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#we build.  (Note what happens if you change the formula for "y" to take a log</w:t>
      </w:r>
    </w:p>
    <w:p w14:paraId="138B98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#transorm of </w:t>
      </w:r>
      <w:proofErr w:type="spellStart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! You will want to report in Laboratory #3</w:t>
      </w:r>
    </w:p>
    <w:p w14:paraId="6D5C12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whether</w:t>
      </w:r>
      <w:proofErr w:type="gramEnd"/>
      <w:r w:rsidRPr="002D6E60">
        <w:rPr>
          <w:rFonts w:cstheme="minorHAnsi"/>
        </w:rPr>
        <w:t xml:space="preserve"> or not taking the log makes a difference, or at least a difference that</w:t>
      </w:r>
    </w:p>
    <w:p w14:paraId="004C4C5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#makes things sufficiently better during the analysis to overcome the requirement</w:t>
      </w:r>
    </w:p>
    <w:p w14:paraId="0A18F43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#to transform back to real-world values when we look at the results.  If you do</w:t>
      </w:r>
    </w:p>
    <w:p w14:paraId="7A5E3A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not</w:t>
      </w:r>
      <w:proofErr w:type="gramEnd"/>
      <w:r w:rsidRPr="002D6E60">
        <w:rPr>
          <w:rFonts w:cstheme="minorHAnsi"/>
        </w:rPr>
        <w:t xml:space="preserve"> understand this please ask your </w:t>
      </w:r>
      <w:proofErr w:type="spellStart"/>
      <w:r w:rsidRPr="002D6E60">
        <w:rPr>
          <w:rFonts w:cstheme="minorHAnsi"/>
        </w:rPr>
        <w:t>insructor</w:t>
      </w:r>
      <w:proofErr w:type="spellEnd"/>
      <w:r w:rsidRPr="002D6E60">
        <w:rPr>
          <w:rFonts w:cstheme="minorHAnsi"/>
        </w:rPr>
        <w:t>!)</w:t>
      </w:r>
    </w:p>
    <w:p w14:paraId="0BF24C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97D3B5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45986D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y &lt;- </w:t>
      </w:r>
      <w:proofErr w:type="gramStart"/>
      <w:r w:rsidRPr="002D6E60">
        <w:rPr>
          <w:rFonts w:cstheme="minorHAnsi"/>
        </w:rPr>
        <w:t>log(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)   </w:t>
      </w:r>
    </w:p>
    <w:p w14:paraId="7997B07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B59997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760B0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--- histogram with fitted Normal --------------------------------------</w:t>
      </w:r>
    </w:p>
    <w:p w14:paraId="636FB63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h &lt;- </w:t>
      </w:r>
      <w:proofErr w:type="gramStart"/>
      <w:r w:rsidRPr="002D6E60">
        <w:rPr>
          <w:rFonts w:cstheme="minorHAnsi"/>
        </w:rPr>
        <w:t>hist(</w:t>
      </w:r>
      <w:proofErr w:type="gramEnd"/>
      <w:r w:rsidRPr="002D6E60">
        <w:rPr>
          <w:rFonts w:cstheme="minorHAnsi"/>
        </w:rPr>
        <w:t>y, breaks = 40, density = 80,</w:t>
      </w:r>
    </w:p>
    <w:p w14:paraId="4FADE7B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        main = "Histogram of </w:t>
      </w:r>
      <w:proofErr w:type="gramStart"/>
      <w:r w:rsidRPr="002D6E60">
        <w:rPr>
          <w:rFonts w:cstheme="minorHAnsi"/>
        </w:rPr>
        <w:t>log(</w:t>
      </w:r>
      <w:proofErr w:type="gramEnd"/>
      <w:r w:rsidRPr="002D6E60">
        <w:rPr>
          <w:rFonts w:cstheme="minorHAnsi"/>
        </w:rPr>
        <w:t>Amtrak Passenger Miles)")</w:t>
      </w:r>
    </w:p>
    <w:p w14:paraId="5DA051B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A6BD6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 &lt;- seq(min(y), max(y), length = 100)</w:t>
      </w:r>
    </w:p>
    <w:p w14:paraId="4617E56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dnorm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mean = mean(y), </w:t>
      </w:r>
      <w:proofErr w:type="spell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sd</w:t>
      </w:r>
      <w:proofErr w:type="spellEnd"/>
      <w:r w:rsidRPr="002D6E60">
        <w:rPr>
          <w:rFonts w:cstheme="minorHAnsi"/>
        </w:rPr>
        <w:t>(y)) *</w:t>
      </w:r>
    </w:p>
    <w:p w14:paraId="1DC91E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diff(</w:t>
      </w:r>
      <w:proofErr w:type="spellStart"/>
      <w:r w:rsidRPr="002D6E60">
        <w:rPr>
          <w:rFonts w:cstheme="minorHAnsi"/>
        </w:rPr>
        <w:t>h$</w:t>
      </w:r>
      <w:proofErr w:type="gramStart"/>
      <w:r w:rsidRPr="002D6E60">
        <w:rPr>
          <w:rFonts w:cstheme="minorHAnsi"/>
        </w:rPr>
        <w:t>mids</w:t>
      </w:r>
      <w:proofErr w:type="spellEnd"/>
      <w:r w:rsidRPr="002D6E60">
        <w:rPr>
          <w:rFonts w:cstheme="minorHAnsi"/>
        </w:rPr>
        <w:t>[</w:t>
      </w:r>
      <w:proofErr w:type="gramEnd"/>
      <w:r w:rsidRPr="002D6E60">
        <w:rPr>
          <w:rFonts w:cstheme="minorHAnsi"/>
        </w:rPr>
        <w:t>1:2]) * length(y)</w:t>
      </w:r>
    </w:p>
    <w:p w14:paraId="47A9ABE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334C8C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proofErr w:type="gramEnd"/>
      <w:r w:rsidRPr="002D6E60">
        <w:rPr>
          <w:rFonts w:cstheme="minorHAnsi"/>
        </w:rPr>
        <w:t>xfit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yfit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</w:t>
      </w:r>
    </w:p>
    <w:p w14:paraId="2B088BC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1E6742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So</w:t>
      </w:r>
      <w:proofErr w:type="gramEnd"/>
      <w:r w:rsidRPr="002D6E60">
        <w:rPr>
          <w:rFonts w:cstheme="minorHAnsi"/>
        </w:rPr>
        <w:t xml:space="preserve"> what happens now if we generate a time plot and add a trend line for a</w:t>
      </w:r>
    </w:p>
    <w:p w14:paraId="010304D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#linear, a quadratic and a cubic fit? </w:t>
      </w:r>
    </w:p>
    <w:p w14:paraId="6BDD6B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874AB1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D5073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3,1))</w:t>
      </w:r>
    </w:p>
    <w:p w14:paraId="6D81E19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y=(</w:t>
      </w:r>
      <w:proofErr w:type="spellStart"/>
      <w:r w:rsidRPr="002D6E60">
        <w:rPr>
          <w:rFonts w:cstheme="minorHAnsi"/>
        </w:rPr>
        <w:t>Amtrak$</w:t>
      </w:r>
      <w:proofErr w:type="gram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)^</w:t>
      </w:r>
      <w:proofErr w:type="gramEnd"/>
      <w:r w:rsidRPr="002D6E60">
        <w:rPr>
          <w:rFonts w:cstheme="minorHAnsi"/>
        </w:rPr>
        <w:t>2)) +</w:t>
      </w:r>
    </w:p>
    <w:p w14:paraId="2AB7D17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68ECA9C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y = Amtrak$PassengerMiles^2),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 xml:space="preserve">", </w:t>
      </w:r>
    </w:p>
    <w:p w14:paraId="5A3B5EA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formula = y ~ x + I(x^1))</w:t>
      </w:r>
    </w:p>
    <w:p w14:paraId="32AA776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0B331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y=(</w:t>
      </w:r>
      <w:proofErr w:type="spellStart"/>
      <w:r w:rsidRPr="002D6E60">
        <w:rPr>
          <w:rFonts w:cstheme="minorHAnsi"/>
        </w:rPr>
        <w:t>Amtrak$</w:t>
      </w:r>
      <w:proofErr w:type="gram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)^</w:t>
      </w:r>
      <w:proofErr w:type="gramEnd"/>
      <w:r w:rsidRPr="002D6E60">
        <w:rPr>
          <w:rFonts w:cstheme="minorHAnsi"/>
        </w:rPr>
        <w:t>2)) +</w:t>
      </w:r>
    </w:p>
    <w:p w14:paraId="058E97C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4A6188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y = Amtrak$PassengerMiles^2),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 xml:space="preserve">", </w:t>
      </w:r>
    </w:p>
    <w:p w14:paraId="1ACC120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formula = y ~ x + I(x^2)) </w:t>
      </w:r>
    </w:p>
    <w:p w14:paraId="21DD440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088A3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y=(</w:t>
      </w:r>
      <w:proofErr w:type="spellStart"/>
      <w:r w:rsidRPr="002D6E60">
        <w:rPr>
          <w:rFonts w:cstheme="minorHAnsi"/>
        </w:rPr>
        <w:t>Amtrak$</w:t>
      </w:r>
      <w:proofErr w:type="gram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)^</w:t>
      </w:r>
      <w:proofErr w:type="gramEnd"/>
      <w:r w:rsidRPr="002D6E60">
        <w:rPr>
          <w:rFonts w:cstheme="minorHAnsi"/>
        </w:rPr>
        <w:t>2)) +</w:t>
      </w:r>
    </w:p>
    <w:p w14:paraId="5505A8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552F0A5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y = Amtrak$PassengerMiles^2),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 xml:space="preserve">", </w:t>
      </w:r>
    </w:p>
    <w:p w14:paraId="08AC1E1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formula = y ~ x + I(x^2) +I(x^3))</w:t>
      </w:r>
    </w:p>
    <w:p w14:paraId="4E0C4A6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install.packages</w:t>
      </w:r>
      <w:proofErr w:type="gramEnd"/>
      <w:r w:rsidRPr="002D6E60">
        <w:rPr>
          <w:rFonts w:cstheme="minorHAnsi"/>
        </w:rPr>
        <w:t>("patchwork")</w:t>
      </w:r>
    </w:p>
    <w:p w14:paraId="4890162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library(patchwork)</w:t>
      </w:r>
    </w:p>
    <w:p w14:paraId="5AAEDF3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base layer for convenience</w:t>
      </w:r>
    </w:p>
    <w:p w14:paraId="01B5FCE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base &lt;-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Month, PassengerMiles^2)) +</w:t>
      </w:r>
    </w:p>
    <w:p w14:paraId="3DB4CF9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"blue")</w:t>
      </w:r>
    </w:p>
    <w:p w14:paraId="5C8B9B6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2D4E7C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three fitted-trend variants</w:t>
      </w:r>
    </w:p>
    <w:p w14:paraId="6CCD7E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p1 &lt;- base +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x) +</w:t>
      </w:r>
    </w:p>
    <w:p w14:paraId="226FB64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"Linear fit")</w:t>
      </w:r>
    </w:p>
    <w:p w14:paraId="32AFD75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E43A5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p2 &lt;- base +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 + I(x^2)) +</w:t>
      </w:r>
    </w:p>
    <w:p w14:paraId="349F9F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"Quadratic fit")</w:t>
      </w:r>
    </w:p>
    <w:p w14:paraId="6AB8028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04561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p3 &lt;- base +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 + I(x^2) + I(x^3)) +</w:t>
      </w:r>
    </w:p>
    <w:p w14:paraId="70AE431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"Cubic fit")</w:t>
      </w:r>
    </w:p>
    <w:p w14:paraId="6851466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1062D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stack them vertically</w:t>
      </w:r>
    </w:p>
    <w:p w14:paraId="35025ED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(p1 / p2 / p3)       # “/” puts plots on top of one another</w:t>
      </w:r>
    </w:p>
    <w:p w14:paraId="36FE3F1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2C74A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27DD3E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#Consider the linear, a quadratic, and a cubic fit.  As I expected neither the </w:t>
      </w:r>
    </w:p>
    <w:p w14:paraId="7036AB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#linear or the quadratic fits the data very well.  But here are the plots </w:t>
      </w:r>
    </w:p>
    <w:p w14:paraId="7C5BF12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#for you to consider.  </w:t>
      </w:r>
    </w:p>
    <w:p w14:paraId="6E40578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56B1D4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94F06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7A7479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#********************************Step 2 ***********************</w:t>
      </w:r>
    </w:p>
    <w:p w14:paraId="07710CF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70A6B2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5BD2C0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54DF9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#What about </w:t>
      </w:r>
      <w:proofErr w:type="spellStart"/>
      <w:r w:rsidRPr="002D6E60">
        <w:rPr>
          <w:rFonts w:cstheme="minorHAnsi"/>
        </w:rPr>
        <w:t>iid</w:t>
      </w:r>
      <w:proofErr w:type="spellEnd"/>
      <w:r w:rsidRPr="002D6E60">
        <w:rPr>
          <w:rFonts w:cstheme="minorHAnsi"/>
        </w:rPr>
        <w:t xml:space="preserve"> residuals?  </w:t>
      </w:r>
      <w:proofErr w:type="gramStart"/>
      <w:r w:rsidRPr="002D6E60">
        <w:rPr>
          <w:rFonts w:cstheme="minorHAnsi"/>
        </w:rPr>
        <w:t>First</w:t>
      </w:r>
      <w:proofErr w:type="gramEnd"/>
      <w:r w:rsidRPr="002D6E60">
        <w:rPr>
          <w:rFonts w:cstheme="minorHAnsi"/>
        </w:rPr>
        <w:t xml:space="preserve"> we </w:t>
      </w:r>
      <w:proofErr w:type="gramStart"/>
      <w:r w:rsidRPr="002D6E60">
        <w:rPr>
          <w:rFonts w:cstheme="minorHAnsi"/>
        </w:rPr>
        <w:t>have to</w:t>
      </w:r>
      <w:proofErr w:type="gramEnd"/>
      <w:r w:rsidRPr="002D6E60">
        <w:rPr>
          <w:rFonts w:cstheme="minorHAnsi"/>
        </w:rPr>
        <w:t xml:space="preserve"> build the model to get residuals</w:t>
      </w:r>
    </w:p>
    <w:p w14:paraId="5B724CD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so</w:t>
      </w:r>
      <w:proofErr w:type="gramEnd"/>
      <w:r w:rsidRPr="002D6E60">
        <w:rPr>
          <w:rFonts w:cstheme="minorHAnsi"/>
        </w:rPr>
        <w:t xml:space="preserve"> let's take a first look at this.  </w:t>
      </w:r>
    </w:p>
    <w:p w14:paraId="4AFA4F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FC171E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B3C5DF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#First let's copy over what we did in Laboratory #1.  Here we generate the "fitted</w:t>
      </w:r>
    </w:p>
    <w:p w14:paraId="15EE013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#values" and we zoomed into take a closer look at a few years. Note that here we</w:t>
      </w:r>
    </w:p>
    <w:p w14:paraId="66B224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#are using the </w:t>
      </w:r>
      <w:proofErr w:type="spellStart"/>
      <w:proofErr w:type="gramStart"/>
      <w:r w:rsidRPr="002D6E60">
        <w:rPr>
          <w:rFonts w:cstheme="minorHAnsi"/>
        </w:rPr>
        <w:t>tslm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) command from the forecast package.  </w:t>
      </w:r>
    </w:p>
    <w:p w14:paraId="5B249F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6FCA1C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4D7FE6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6), frequency = 12)</w:t>
      </w:r>
    </w:p>
    <w:p w14:paraId="2D469EF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>)</w:t>
      </w:r>
    </w:p>
    <w:p w14:paraId="094D276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"Passenger Miles",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"l", main="Raw time-series data")</w:t>
      </w:r>
    </w:p>
    <w:p w14:paraId="6FED3A5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AE3DD9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library(forecast)</w:t>
      </w:r>
    </w:p>
    <w:p w14:paraId="12B9D14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Amtrak.lm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tslm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 xml:space="preserve"> ~ trend + I(trend^2))</w:t>
      </w:r>
    </w:p>
    <w:p w14:paraId="7D9EC41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Amtrak.lm</w:t>
      </w:r>
      <w:proofErr w:type="spellEnd"/>
    </w:p>
    <w:p w14:paraId="4ED5C01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937C18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2,1))</w:t>
      </w:r>
    </w:p>
    <w:p w14:paraId="6B07F2D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"Passenger Miles",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"l", </w:t>
      </w:r>
      <w:proofErr w:type="spellStart"/>
      <w:r w:rsidRPr="002D6E60">
        <w:rPr>
          <w:rFonts w:cstheme="minorHAnsi"/>
        </w:rPr>
        <w:t>ylim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0,1000000000), main='')</w:t>
      </w:r>
    </w:p>
    <w:p w14:paraId="2AFD09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proofErr w:type="gramEnd"/>
      <w:r w:rsidRPr="002D6E60">
        <w:rPr>
          <w:rFonts w:cstheme="minorHAnsi"/>
        </w:rPr>
        <w:t>Amtrak.lm$fitted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2, col = "red")</w:t>
      </w:r>
    </w:p>
    <w:p w14:paraId="4863B3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Amtrak.ts.zoom</w:t>
      </w:r>
      <w:proofErr w:type="spellEnd"/>
      <w:proofErr w:type="gram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1997,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2000, 12))</w:t>
      </w:r>
    </w:p>
    <w:p w14:paraId="33E42A5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r w:rsidRPr="002D6E60">
        <w:rPr>
          <w:rFonts w:cstheme="minorHAnsi"/>
        </w:rPr>
        <w:t>Amtrak.ts.zoom</w:t>
      </w:r>
      <w:proofErr w:type="spellEnd"/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"Passenger Miles",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"l")</w:t>
      </w:r>
    </w:p>
    <w:p w14:paraId="5339DAC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proofErr w:type="gramEnd"/>
      <w:r w:rsidRPr="002D6E60">
        <w:rPr>
          <w:rFonts w:cstheme="minorHAnsi"/>
        </w:rPr>
        <w:t>Amtrak.lm$fitted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2, col = "red")</w:t>
      </w:r>
    </w:p>
    <w:p w14:paraId="6D8A9F1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A071CC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DE8319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reproduces what we had in Lab #1. We see the same seasonality in the zoomed</w:t>
      </w:r>
    </w:p>
    <w:p w14:paraId="4FC387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#in plot that we did before. </w:t>
      </w:r>
    </w:p>
    <w:p w14:paraId="1B391A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78CC602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#What we want is a plot of fitted versus actuals as seen in Figure 7.6 in </w:t>
      </w:r>
    </w:p>
    <w:p w14:paraId="5390A92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#Section 7.2 of the textbook. Let's use the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>) command</w:t>
      </w:r>
    </w:p>
    <w:p w14:paraId="6FB53A6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68EF62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#to do this now.  To use this </w:t>
      </w:r>
      <w:proofErr w:type="gramStart"/>
      <w:r w:rsidRPr="002D6E60">
        <w:rPr>
          <w:rFonts w:cstheme="minorHAnsi"/>
        </w:rPr>
        <w:t>method</w:t>
      </w:r>
      <w:proofErr w:type="gramEnd"/>
      <w:r w:rsidRPr="002D6E60">
        <w:rPr>
          <w:rFonts w:cstheme="minorHAnsi"/>
        </w:rPr>
        <w:t xml:space="preserve"> we'll first generate a </w:t>
      </w:r>
      <w:proofErr w:type="spell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 xml:space="preserve"> for the</w:t>
      </w:r>
    </w:p>
    <w:p w14:paraId="0585595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#Amtrak data.  </w:t>
      </w:r>
    </w:p>
    <w:p w14:paraId="67C0E9B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ED2270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F2F4D4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4B520B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#Here (again) is a plot of the actual values but now using the syntax associated</w:t>
      </w:r>
    </w:p>
    <w:p w14:paraId="53B510F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#with a </w:t>
      </w:r>
      <w:proofErr w:type="spell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 xml:space="preserve">. </w:t>
      </w:r>
    </w:p>
    <w:p w14:paraId="64583FD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897490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EDA0E9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Amtrak.tsb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>)</w:t>
      </w:r>
    </w:p>
    <w:p w14:paraId="1E6E069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Amtrak.tsb</w:t>
      </w:r>
      <w:proofErr w:type="spellEnd"/>
    </w:p>
    <w:p w14:paraId="7E001CAE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Amtrak.tsb</w:t>
      </w:r>
      <w:proofErr w:type="spellEnd"/>
      <w:r w:rsidRPr="002D6E60">
        <w:rPr>
          <w:rFonts w:cstheme="minorHAnsi"/>
        </w:rPr>
        <w:t>) +</w:t>
      </w:r>
    </w:p>
    <w:p w14:paraId="65593E2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"Passenger Miles", x = "Time")</w:t>
      </w:r>
    </w:p>
    <w:p w14:paraId="2BB1B96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C2190F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EC2F53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#***************************************** Step 3 ***********************</w:t>
      </w:r>
    </w:p>
    <w:p w14:paraId="68466CF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0CF10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#Since we have the data in a </w:t>
      </w:r>
      <w:proofErr w:type="spell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 xml:space="preserve"> now we can do more with less, so to speak.</w:t>
      </w:r>
    </w:p>
    <w:p w14:paraId="52C196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#That is, we can embed commands within commands to have 1 line per model, linear</w:t>
      </w:r>
    </w:p>
    <w:p w14:paraId="67C99B6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#quadratic, and cubic. </w:t>
      </w:r>
    </w:p>
    <w:p w14:paraId="3C5BD3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9CEA7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#We'll generate the fitted values using the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) command. Notice that now the </w:t>
      </w:r>
    </w:p>
    <w:p w14:paraId="77F702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) command is all </w:t>
      </w:r>
      <w:proofErr w:type="gramStart"/>
      <w:r w:rsidRPr="002D6E60">
        <w:rPr>
          <w:rFonts w:cstheme="minorHAnsi"/>
        </w:rPr>
        <w:t>upper case</w:t>
      </w:r>
      <w:proofErr w:type="gramEnd"/>
      <w:r w:rsidRPr="002D6E60">
        <w:rPr>
          <w:rFonts w:cstheme="minorHAnsi"/>
        </w:rPr>
        <w:t xml:space="preserve"> letters because we are using the fable package.</w:t>
      </w:r>
    </w:p>
    <w:p w14:paraId="5A1C95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#Because the "signal" (that is, we can think of the Amtrak data as a signal that </w:t>
      </w:r>
    </w:p>
    <w:p w14:paraId="15979F8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#is acquired monthly) is relatively complex let's try a quadratic and a cubed </w:t>
      </w:r>
    </w:p>
    <w:p w14:paraId="74CFFC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fit</w:t>
      </w:r>
      <w:proofErr w:type="gramEnd"/>
      <w:r w:rsidRPr="002D6E60">
        <w:rPr>
          <w:rFonts w:cstheme="minorHAnsi"/>
        </w:rPr>
        <w:t xml:space="preserve"> to see what we can get.  Once the models are built then we will plot them.  </w:t>
      </w:r>
    </w:p>
    <w:p w14:paraId="6A28AAC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52BA74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6BCF74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2,1))</w:t>
      </w:r>
    </w:p>
    <w:p w14:paraId="7A6655B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2F4781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Amtrak.tsb</w:t>
      </w:r>
      <w:proofErr w:type="spellEnd"/>
      <w:r w:rsidRPr="002D6E60">
        <w:rPr>
          <w:rFonts w:cstheme="minorHAnsi"/>
        </w:rPr>
        <w:t xml:space="preserve"> |&gt;</w:t>
      </w:r>
    </w:p>
    <w:p w14:paraId="37B1212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spellStart"/>
      <w:proofErr w:type="gramEnd"/>
      <w:r w:rsidRPr="002D6E60">
        <w:rPr>
          <w:rFonts w:cstheme="minorHAnsi"/>
        </w:rPr>
        <w:t>trend_fit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)),</w:t>
      </w:r>
    </w:p>
    <w:p w14:paraId="215140C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</w:t>
      </w:r>
      <w:proofErr w:type="spellStart"/>
      <w:r w:rsidRPr="002D6E60">
        <w:rPr>
          <w:rFonts w:cstheme="minorHAnsi"/>
        </w:rPr>
        <w:t>fit_tslm_season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)),</w:t>
      </w:r>
    </w:p>
    <w:p w14:paraId="452F4FA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fit_tslm2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)^2)),</w:t>
      </w:r>
    </w:p>
    <w:p w14:paraId="430EFA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30A45C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</w:t>
      </w:r>
    </w:p>
    <w:p w14:paraId="2C78758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441FE7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 |&gt;</w:t>
      </w:r>
    </w:p>
    <w:p w14:paraId="12CC9C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autoplot</w:t>
      </w:r>
      <w:proofErr w:type="spellEnd"/>
      <w:proofErr w:type="gramStart"/>
      <w:r w:rsidRPr="002D6E60">
        <w:rPr>
          <w:rFonts w:cstheme="minorHAnsi"/>
        </w:rPr>
        <w:t>(.resid</w:t>
      </w:r>
      <w:proofErr w:type="gramEnd"/>
      <w:r w:rsidRPr="002D6E60">
        <w:rPr>
          <w:rFonts w:cstheme="minorHAnsi"/>
        </w:rPr>
        <w:t>) +</w:t>
      </w:r>
    </w:p>
    <w:p w14:paraId="4E9284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x = "Time", y = "", title = "Residuals")</w:t>
      </w:r>
    </w:p>
    <w:p w14:paraId="65F9141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F84095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 xml:space="preserve"> %&gt;%</w:t>
      </w:r>
    </w:p>
    <w:p w14:paraId="276688A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239422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050D2F9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5E7D55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9EFBB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#It looks like the cubic fit is the best in terms of accuracy based on MAPE and.  </w:t>
      </w:r>
    </w:p>
    <w:p w14:paraId="4D00A71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#just looking at the variance of the residuals around zero. </w:t>
      </w:r>
      <w:proofErr w:type="gramStart"/>
      <w:r w:rsidRPr="002D6E60">
        <w:rPr>
          <w:rFonts w:cstheme="minorHAnsi"/>
        </w:rPr>
        <w:t>So</w:t>
      </w:r>
      <w:proofErr w:type="gramEnd"/>
      <w:r w:rsidRPr="002D6E60">
        <w:rPr>
          <w:rFonts w:cstheme="minorHAnsi"/>
        </w:rPr>
        <w:t xml:space="preserve"> let's plot that </w:t>
      </w:r>
    </w:p>
    <w:p w14:paraId="2D1791E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#with the actual values. We'll focus mostly on the cubic model from here on but</w:t>
      </w:r>
    </w:p>
    <w:p w14:paraId="7C45DFC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there</w:t>
      </w:r>
      <w:proofErr w:type="gramEnd"/>
      <w:r w:rsidRPr="002D6E60">
        <w:rPr>
          <w:rFonts w:cstheme="minorHAnsi"/>
        </w:rPr>
        <w:t xml:space="preserve"> is some back and forth so you get plots and build intuition about the</w:t>
      </w:r>
    </w:p>
    <w:p w14:paraId="1FA6B5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#different models. </w:t>
      </w:r>
    </w:p>
    <w:p w14:paraId="5988124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4327D7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#Based on what you see, what do you think an appropriate period for a forecast</w:t>
      </w:r>
    </w:p>
    <w:p w14:paraId="3005381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#would be?  </w:t>
      </w:r>
    </w:p>
    <w:p w14:paraId="5345CB1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78CC0B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DCA0F6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Amtrak.tsb</w:t>
      </w:r>
      <w:proofErr w:type="spellEnd"/>
      <w:r w:rsidRPr="002D6E60">
        <w:rPr>
          <w:rFonts w:cstheme="minorHAnsi"/>
        </w:rPr>
        <w:t xml:space="preserve"> |&gt;</w:t>
      </w:r>
    </w:p>
    <w:p w14:paraId="3BBD19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60941A0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#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 + season</w:t>
      </w:r>
      <w:proofErr w:type="gramStart"/>
      <w:r w:rsidRPr="002D6E60">
        <w:rPr>
          <w:rFonts w:cstheme="minorHAnsi"/>
        </w:rPr>
        <w:t>()+</w:t>
      </w:r>
      <w:proofErr w:type="gramEnd"/>
      <w:r w:rsidRPr="002D6E60">
        <w:rPr>
          <w:rFonts w:cstheme="minorHAnsi"/>
        </w:rPr>
        <w:t>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</w:t>
      </w:r>
      <w:proofErr w:type="gramStart"/>
      <w:r w:rsidRPr="002D6E60">
        <w:rPr>
          <w:rFonts w:cstheme="minorHAnsi"/>
        </w:rPr>
        <w:t>) )</w:t>
      </w:r>
      <w:proofErr w:type="gramEnd"/>
      <w:r w:rsidRPr="002D6E60">
        <w:rPr>
          <w:rFonts w:cstheme="minorHAnsi"/>
        </w:rPr>
        <w:t>)</w:t>
      </w:r>
    </w:p>
    <w:p w14:paraId="2CB753B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014414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 |&gt;</w:t>
      </w:r>
    </w:p>
    <w:p w14:paraId="7419A69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171918F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38DEBBD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53D88B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356DC0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Month"</w:t>
      </w:r>
    </w:p>
    <w:p w14:paraId="4E74CA3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 +</w:t>
      </w:r>
    </w:p>
    <w:p w14:paraId="717E629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1899270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467C02A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7E8DD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81474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#This does not catch all the drops, e.g. the fitted values do not catch the slight </w:t>
      </w:r>
    </w:p>
    <w:p w14:paraId="43CFEF6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drop</w:t>
      </w:r>
      <w:proofErr w:type="gramEnd"/>
      <w:r w:rsidRPr="002D6E60">
        <w:rPr>
          <w:rFonts w:cstheme="minorHAnsi"/>
        </w:rPr>
        <w:t xml:space="preserve"> around 2008 due to the financial meltdown or the large drop due to the </w:t>
      </w:r>
    </w:p>
    <w:p w14:paraId="1B20DDE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#shutdowns during Covid. But it does catch longer-term increases and drops in</w:t>
      </w:r>
    </w:p>
    <w:p w14:paraId="56EC937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#passenger miles.  Does this change what you believe the appropriate period for</w:t>
      </w:r>
    </w:p>
    <w:p w14:paraId="4CE24C2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</w:t>
      </w:r>
      <w:proofErr w:type="gramEnd"/>
      <w:r w:rsidRPr="002D6E60">
        <w:rPr>
          <w:rFonts w:cstheme="minorHAnsi"/>
        </w:rPr>
        <w:t xml:space="preserve"> forecast should </w:t>
      </w:r>
      <w:proofErr w:type="gramStart"/>
      <w:r w:rsidRPr="002D6E60">
        <w:rPr>
          <w:rFonts w:cstheme="minorHAnsi"/>
        </w:rPr>
        <w:t>be?</w:t>
      </w:r>
      <w:proofErr w:type="gramEnd"/>
      <w:r w:rsidRPr="002D6E60">
        <w:rPr>
          <w:rFonts w:cstheme="minorHAnsi"/>
        </w:rPr>
        <w:t xml:space="preserve"> </w:t>
      </w:r>
    </w:p>
    <w:p w14:paraId="2090E4D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1A7D01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#Build </w:t>
      </w:r>
      <w:proofErr w:type="gramStart"/>
      <w:r w:rsidRPr="002D6E60">
        <w:rPr>
          <w:rFonts w:cstheme="minorHAnsi"/>
        </w:rPr>
        <w:t>a number of</w:t>
      </w:r>
      <w:proofErr w:type="gramEnd"/>
      <w:r w:rsidRPr="002D6E60">
        <w:rPr>
          <w:rFonts w:cstheme="minorHAnsi"/>
        </w:rPr>
        <w:t xml:space="preserve"> models for different periods of time </w:t>
      </w:r>
      <w:proofErr w:type="gramStart"/>
      <w:r w:rsidRPr="002D6E60">
        <w:rPr>
          <w:rFonts w:cstheme="minorHAnsi"/>
        </w:rPr>
        <w:t>in order to</w:t>
      </w:r>
      <w:proofErr w:type="gramEnd"/>
      <w:r w:rsidRPr="002D6E60">
        <w:rPr>
          <w:rFonts w:cstheme="minorHAnsi"/>
        </w:rPr>
        <w:t xml:space="preserve"> generate an</w:t>
      </w:r>
    </w:p>
    <w:p w14:paraId="4DE5EC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#overall piecewise model of the data. Here is the first period, from 1991 through</w:t>
      </w:r>
    </w:p>
    <w:p w14:paraId="08A8F9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end of 1997 (that is why the data run to 01/01/1998). </w:t>
      </w:r>
    </w:p>
    <w:p w14:paraId="55844E1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4FB5BF8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#It looks like the passenger miles per month is decreasing for this </w:t>
      </w:r>
      <w:proofErr w:type="gramStart"/>
      <w:r w:rsidRPr="002D6E60">
        <w:rPr>
          <w:rFonts w:cstheme="minorHAnsi"/>
        </w:rPr>
        <w:t>time period</w:t>
      </w:r>
      <w:proofErr w:type="gramEnd"/>
      <w:r w:rsidRPr="002D6E60">
        <w:rPr>
          <w:rFonts w:cstheme="minorHAnsi"/>
        </w:rPr>
        <w:t>.</w:t>
      </w:r>
    </w:p>
    <w:p w14:paraId="0A813D5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B1BEFC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9CA7AB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Amtrak.ts.91.97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1998, 1), frequency = 12)</w:t>
      </w:r>
    </w:p>
    <w:p w14:paraId="07D274A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Amtrak.tsb.91.97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Amtrak.ts.91.97)</w:t>
      </w:r>
    </w:p>
    <w:p w14:paraId="2FD2110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8E3CB4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fit_tslm_91_97 &lt;- Amtrak.tsb.91.97 |&gt;</w:t>
      </w:r>
    </w:p>
    <w:p w14:paraId="45FB24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spellStart"/>
      <w:proofErr w:type="gramEnd"/>
      <w:r w:rsidRPr="002D6E60">
        <w:rPr>
          <w:rFonts w:cstheme="minorHAnsi"/>
        </w:rPr>
        <w:t>trend_fit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)),</w:t>
      </w:r>
    </w:p>
    <w:p w14:paraId="4EBB340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</w:t>
      </w:r>
      <w:proofErr w:type="spellStart"/>
      <w:r w:rsidRPr="002D6E60">
        <w:rPr>
          <w:rFonts w:cstheme="minorHAnsi"/>
        </w:rPr>
        <w:t>fit_tslm_season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)),</w:t>
      </w:r>
    </w:p>
    <w:p w14:paraId="7EC6C97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fit_tslm2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)^2)),</w:t>
      </w:r>
    </w:p>
    <w:p w14:paraId="2B2B3EB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351272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</w:t>
      </w:r>
    </w:p>
    <w:p w14:paraId="1FCB581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6FF9C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augment(fit_tslm_91_97) |&gt;</w:t>
      </w:r>
    </w:p>
    <w:p w14:paraId="271C6B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# </w:t>
      </w:r>
      <w:proofErr w:type="gramStart"/>
      <w:r w:rsidRPr="002D6E60">
        <w:rPr>
          <w:rFonts w:cstheme="minorHAnsi"/>
        </w:rPr>
        <w:t>filter(</w:t>
      </w:r>
      <w:proofErr w:type="gramEnd"/>
      <w:r w:rsidRPr="002D6E60">
        <w:rPr>
          <w:rFonts w:cstheme="minorHAnsi"/>
        </w:rPr>
        <w:t>.model == "fit_tslm3") |&gt;</w:t>
      </w:r>
    </w:p>
    <w:p w14:paraId="085E718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2A370F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1D48737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7F82294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3F7606C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Month"</w:t>
      </w:r>
    </w:p>
    <w:p w14:paraId="2DEE912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 +</w:t>
      </w:r>
    </w:p>
    <w:p w14:paraId="344359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16E00A1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2BEEE8C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764A90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BB64F9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#Let's look at the residuals, i.e. Actuals versus Fitted. It looks like the</w:t>
      </w:r>
    </w:p>
    <w:p w14:paraId="5C18DF2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#3rd order fit is best.  </w:t>
      </w:r>
    </w:p>
    <w:p w14:paraId="4134A51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1BAE54B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9F5103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augment(fit_tslm_91_97) |&gt;</w:t>
      </w:r>
    </w:p>
    <w:p w14:paraId="197C64C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autoplot</w:t>
      </w:r>
      <w:proofErr w:type="spellEnd"/>
      <w:proofErr w:type="gramStart"/>
      <w:r w:rsidRPr="002D6E60">
        <w:rPr>
          <w:rFonts w:cstheme="minorHAnsi"/>
        </w:rPr>
        <w:t>(.resid</w:t>
      </w:r>
      <w:proofErr w:type="gramEnd"/>
      <w:r w:rsidRPr="002D6E60">
        <w:rPr>
          <w:rFonts w:cstheme="minorHAnsi"/>
        </w:rPr>
        <w:t>) +</w:t>
      </w:r>
    </w:p>
    <w:p w14:paraId="5433DD3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x = "Time", y = "", title = "Residuals: 91-97")</w:t>
      </w:r>
    </w:p>
    <w:p w14:paraId="64BB8C6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A0564E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BFD52A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#Consider the numeric values associated with measures of accuracy for this period.</w:t>
      </w:r>
    </w:p>
    <w:p w14:paraId="1057BA5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0954D6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AC6B35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fit_tslm_91_97 %&gt;%</w:t>
      </w:r>
    </w:p>
    <w:p w14:paraId="43DC064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6AE97F3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1AC1A43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1C59FF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5973D6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plot it.</w:t>
      </w:r>
    </w:p>
    <w:p w14:paraId="761B240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A4226A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6D226D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fit_tslm_91_97 &lt;- Amtrak.tsb.91.97 |&gt;</w:t>
      </w:r>
    </w:p>
    <w:p w14:paraId="6728F33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2906D7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</w:t>
      </w:r>
    </w:p>
    <w:p w14:paraId="068059C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5012F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augment(fit_tslm_91_97) |&gt;</w:t>
      </w:r>
    </w:p>
    <w:p w14:paraId="1985B71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39CE2B0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35546E9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0322D38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6A187D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 Cubic fitting 91-97"</w:t>
      </w:r>
    </w:p>
    <w:p w14:paraId="4899A40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) +</w:t>
      </w:r>
    </w:p>
    <w:p w14:paraId="49364CA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4328622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7F4AAC8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EC913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30A779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#The cubic fit doesn't quite capture </w:t>
      </w:r>
      <w:proofErr w:type="gramStart"/>
      <w:r w:rsidRPr="002D6E60">
        <w:rPr>
          <w:rFonts w:cstheme="minorHAnsi"/>
        </w:rPr>
        <w:t>everything</w:t>
      </w:r>
      <w:proofErr w:type="gramEnd"/>
      <w:r w:rsidRPr="002D6E60">
        <w:rPr>
          <w:rFonts w:cstheme="minorHAnsi"/>
        </w:rPr>
        <w:t xml:space="preserve"> but it isn't too bad either.</w:t>
      </w:r>
    </w:p>
    <w:p w14:paraId="339BCCE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B0F9D7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118D43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#Here are the commands for the second period 1991 through and including 2004. </w:t>
      </w:r>
    </w:p>
    <w:p w14:paraId="50932B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#Here I've commented out commands that consider the linear, quadratic and cubic</w:t>
      </w:r>
    </w:p>
    <w:p w14:paraId="38FEC3C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#models together and left only commands for plotting the cubic fit.  </w:t>
      </w:r>
    </w:p>
    <w:p w14:paraId="20A91A1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25A765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37AB1D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Amtrak.ts.91.04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2005, 1), frequency = 12)</w:t>
      </w:r>
    </w:p>
    <w:p w14:paraId="05061E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Amtrak.tsb.91.04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Amtrak.ts.91.04)</w:t>
      </w:r>
    </w:p>
    <w:p w14:paraId="56DF901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9A8E8A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fit_tslm_91_04 &lt;- Amtrak.tsb.91.04 |&gt;</w:t>
      </w:r>
    </w:p>
    <w:p w14:paraId="3FF21E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spellStart"/>
      <w:proofErr w:type="gramEnd"/>
      <w:r w:rsidRPr="002D6E60">
        <w:rPr>
          <w:rFonts w:cstheme="minorHAnsi"/>
        </w:rPr>
        <w:t>trend_fit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)),</w:t>
      </w:r>
    </w:p>
    <w:p w14:paraId="4676670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</w:t>
      </w:r>
      <w:proofErr w:type="spellStart"/>
      <w:r w:rsidRPr="002D6E60">
        <w:rPr>
          <w:rFonts w:cstheme="minorHAnsi"/>
        </w:rPr>
        <w:t>fit_tslm_season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)),</w:t>
      </w:r>
    </w:p>
    <w:p w14:paraId="475A6C4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fit_tslm2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)^2)),</w:t>
      </w:r>
    </w:p>
    <w:p w14:paraId="72F7B9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249DE72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8BA56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report(fit_tslm_91_04)</w:t>
      </w:r>
    </w:p>
    <w:p w14:paraId="7F96672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80176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augment(fit_tslm_91_04) |&gt;</w:t>
      </w:r>
    </w:p>
    <w:p w14:paraId="7B3492C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autoplot</w:t>
      </w:r>
      <w:proofErr w:type="spellEnd"/>
      <w:proofErr w:type="gramStart"/>
      <w:r w:rsidRPr="002D6E60">
        <w:rPr>
          <w:rFonts w:cstheme="minorHAnsi"/>
        </w:rPr>
        <w:t>(.resid</w:t>
      </w:r>
      <w:proofErr w:type="gramEnd"/>
      <w:r w:rsidRPr="002D6E60">
        <w:rPr>
          <w:rFonts w:cstheme="minorHAnsi"/>
        </w:rPr>
        <w:t>) +</w:t>
      </w:r>
    </w:p>
    <w:p w14:paraId="2AEF30D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x = "Time", y = "", title = "Residuals: 91-04")</w:t>
      </w:r>
    </w:p>
    <w:p w14:paraId="35314E1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F8DCC1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fit_tslm_91_04 %&gt;%</w:t>
      </w:r>
    </w:p>
    <w:p w14:paraId="3DDB018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15D709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758197E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7AE1EC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fit_tslm_91_04 &lt;- Amtrak.tsb.91.04 |&gt;</w:t>
      </w:r>
    </w:p>
    <w:p w14:paraId="3DDFED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52BA157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report(fit_tslm_91_04)</w:t>
      </w:r>
    </w:p>
    <w:p w14:paraId="47D6818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B33BED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augment(fit_tslm_91_04) |&gt;</w:t>
      </w:r>
    </w:p>
    <w:p w14:paraId="5B2DB4D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037FA1C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526E2A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6771CBE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13A8DFF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Month: 91-04"</w:t>
      </w:r>
    </w:p>
    <w:p w14:paraId="50A41E2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 +</w:t>
      </w:r>
    </w:p>
    <w:p w14:paraId="4324C25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743F473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3A9CB04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823416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B91BD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#It looks like there is more variance in the Residuals for this period 1991 - 2004</w:t>
      </w:r>
    </w:p>
    <w:p w14:paraId="512C2F9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than</w:t>
      </w:r>
      <w:proofErr w:type="gramEnd"/>
      <w:r w:rsidRPr="002D6E60">
        <w:rPr>
          <w:rFonts w:cstheme="minorHAnsi"/>
        </w:rPr>
        <w:t xml:space="preserve"> there was for the first period 1991-1997. The MAPE goes from 3.56 to 4.15 </w:t>
      </w:r>
    </w:p>
    <w:p w14:paraId="272A18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so</w:t>
      </w:r>
      <w:proofErr w:type="gramEnd"/>
      <w:r w:rsidRPr="002D6E60">
        <w:rPr>
          <w:rFonts w:cstheme="minorHAnsi"/>
        </w:rPr>
        <w:t xml:space="preserve"> numerically the results match our intuition looking at the plot. If you </w:t>
      </w:r>
    </w:p>
    <w:p w14:paraId="14EF821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want</w:t>
      </w:r>
      <w:proofErr w:type="gramEnd"/>
      <w:r w:rsidRPr="002D6E60">
        <w:rPr>
          <w:rFonts w:cstheme="minorHAnsi"/>
        </w:rPr>
        <w:t xml:space="preserve"> to see all the measures of accuracy for all models just remove the </w:t>
      </w:r>
    </w:p>
    <w:p w14:paraId="435FA31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#"hashtags" that comment out the lines below.  </w:t>
      </w:r>
    </w:p>
    <w:p w14:paraId="46FFD22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F2D786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E720D7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87C8C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#Here are the commands for a third period 1991 through and including 2016.</w:t>
      </w:r>
    </w:p>
    <w:p w14:paraId="4D2493A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0F416E4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C2F350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Amtrak.ts.91.17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2017, 1), frequency = 12)</w:t>
      </w:r>
    </w:p>
    <w:p w14:paraId="1A12856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Amtrak.tsb.91.17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Amtrak.ts.91.17)</w:t>
      </w:r>
    </w:p>
    <w:p w14:paraId="539529F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C77EF9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fit_tslm_91_17 &lt;- Amtrak.tsb.91.17 |&gt;</w:t>
      </w:r>
    </w:p>
    <w:p w14:paraId="402FBE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spellStart"/>
      <w:proofErr w:type="gramEnd"/>
      <w:r w:rsidRPr="002D6E60">
        <w:rPr>
          <w:rFonts w:cstheme="minorHAnsi"/>
        </w:rPr>
        <w:t>trend_fit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)),</w:t>
      </w:r>
    </w:p>
    <w:p w14:paraId="02BEB3C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</w:t>
      </w:r>
      <w:proofErr w:type="spellStart"/>
      <w:r w:rsidRPr="002D6E60">
        <w:rPr>
          <w:rFonts w:cstheme="minorHAnsi"/>
        </w:rPr>
        <w:t>fit_tslm_season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)),</w:t>
      </w:r>
    </w:p>
    <w:p w14:paraId="6904625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fit_tslm2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)^2)),</w:t>
      </w:r>
    </w:p>
    <w:p w14:paraId="683C82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746D77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report(fit_tslm_91_17)</w:t>
      </w:r>
    </w:p>
    <w:p w14:paraId="269F3DA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60C24A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augment(fit_tslm_91_17) |&gt;</w:t>
      </w:r>
    </w:p>
    <w:p w14:paraId="5AE7DCD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autoplot</w:t>
      </w:r>
      <w:proofErr w:type="spellEnd"/>
      <w:proofErr w:type="gramStart"/>
      <w:r w:rsidRPr="002D6E60">
        <w:rPr>
          <w:rFonts w:cstheme="minorHAnsi"/>
        </w:rPr>
        <w:t>(.resid</w:t>
      </w:r>
      <w:proofErr w:type="gramEnd"/>
      <w:r w:rsidRPr="002D6E60">
        <w:rPr>
          <w:rFonts w:cstheme="minorHAnsi"/>
        </w:rPr>
        <w:t>) +</w:t>
      </w:r>
    </w:p>
    <w:p w14:paraId="0C10BFD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x = "Time", y = "", title = "Residuals: 91-17")</w:t>
      </w:r>
    </w:p>
    <w:p w14:paraId="799D2FE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4316E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fit_tslm_91_17 %&gt;%</w:t>
      </w:r>
    </w:p>
    <w:p w14:paraId="0ED30E2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51D31E1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2B3691C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78454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fit_tslm_91_17 &lt;- Amtrak.tsb.91.17 |&gt;</w:t>
      </w:r>
    </w:p>
    <w:p w14:paraId="5AB6AC9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2D0909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</w:t>
      </w:r>
    </w:p>
    <w:p w14:paraId="4EB6E25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916A1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augment(fit_tslm_91_17) |&gt;</w:t>
      </w:r>
    </w:p>
    <w:p w14:paraId="544E543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5C01A36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45E5EBE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2097B5B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7722FB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Month: 91-17"</w:t>
      </w:r>
    </w:p>
    <w:p w14:paraId="140AFB6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 +</w:t>
      </w:r>
    </w:p>
    <w:p w14:paraId="045BD3F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51DFAF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0D56FCD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D2F9D1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6A9C63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#Here are the commands for the fourth period 1991 through and including 2020.</w:t>
      </w:r>
    </w:p>
    <w:p w14:paraId="3A26A79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7F823B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58032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Amtrak.ts.91.20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2021, 1), frequency = 12)</w:t>
      </w:r>
    </w:p>
    <w:p w14:paraId="2225CE7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Amtrak.tsb.91.20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Amtrak.ts.91.20)</w:t>
      </w:r>
    </w:p>
    <w:p w14:paraId="1F6EE2C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BFFD36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fit_tslm_91_20 &lt;- Amtrak.tsb.91.20 |&gt;</w:t>
      </w:r>
    </w:p>
    <w:p w14:paraId="205EC73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spellStart"/>
      <w:proofErr w:type="gramEnd"/>
      <w:r w:rsidRPr="002D6E60">
        <w:rPr>
          <w:rFonts w:cstheme="minorHAnsi"/>
        </w:rPr>
        <w:t>trend_fit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)),</w:t>
      </w:r>
    </w:p>
    <w:p w14:paraId="6F0DD29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</w:t>
      </w:r>
      <w:proofErr w:type="spellStart"/>
      <w:r w:rsidRPr="002D6E60">
        <w:rPr>
          <w:rFonts w:cstheme="minorHAnsi"/>
        </w:rPr>
        <w:t>fit_tslm_season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)),</w:t>
      </w:r>
    </w:p>
    <w:p w14:paraId="0055A30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fit_tslm2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)^2)),</w:t>
      </w:r>
    </w:p>
    <w:p w14:paraId="705B52A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7A7DA83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report(fit_tslm_91_20)</w:t>
      </w:r>
    </w:p>
    <w:p w14:paraId="41ABBB1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434811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augment(fit_tslm_91_20) |&gt;</w:t>
      </w:r>
    </w:p>
    <w:p w14:paraId="1D48801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autoplot</w:t>
      </w:r>
      <w:proofErr w:type="spellEnd"/>
      <w:proofErr w:type="gramStart"/>
      <w:r w:rsidRPr="002D6E60">
        <w:rPr>
          <w:rFonts w:cstheme="minorHAnsi"/>
        </w:rPr>
        <w:t>(.resid</w:t>
      </w:r>
      <w:proofErr w:type="gramEnd"/>
      <w:r w:rsidRPr="002D6E60">
        <w:rPr>
          <w:rFonts w:cstheme="minorHAnsi"/>
        </w:rPr>
        <w:t>) +</w:t>
      </w:r>
    </w:p>
    <w:p w14:paraId="016678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x = "Time", y = "", title = "Residuals: 91-20")</w:t>
      </w:r>
    </w:p>
    <w:p w14:paraId="53323BE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930FFE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fit_tslm_91_20 %&gt;%</w:t>
      </w:r>
    </w:p>
    <w:p w14:paraId="77D7522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1A77BCA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7E8DDAC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30F5C1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fit_tslm_91_20 &lt;- Amtrak.tsb.91.20 |&gt;</w:t>
      </w:r>
    </w:p>
    <w:p w14:paraId="1F4C96A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583B61C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report(fit_tslm_91_20)</w:t>
      </w:r>
    </w:p>
    <w:p w14:paraId="7922C71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63D89B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augment(fit_tslm_91_20) |&gt;</w:t>
      </w:r>
    </w:p>
    <w:p w14:paraId="41D9E8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 = index)) +</w:t>
      </w:r>
    </w:p>
    <w:p w14:paraId="5FAE1D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value,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"Data")) +</w:t>
      </w:r>
    </w:p>
    <w:p w14:paraId="35A35FE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</w:t>
      </w:r>
      <w:proofErr w:type="gramStart"/>
      <w:r w:rsidRPr="002D6E60">
        <w:rPr>
          <w:rFonts w:cstheme="minorHAnsi"/>
        </w:rPr>
        <w:t>= .fitted</w:t>
      </w:r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"Fitted")) +</w:t>
      </w:r>
    </w:p>
    <w:p w14:paraId="57A419F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NULL,</w:t>
      </w:r>
    </w:p>
    <w:p w14:paraId="4D84A6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per Month: 91-20"</w:t>
      </w:r>
    </w:p>
    <w:p w14:paraId="74F2201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 +</w:t>
      </w:r>
    </w:p>
    <w:p w14:paraId="07C68A9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scale_colour_manual</w:t>
      </w:r>
      <w:proofErr w:type="spellEnd"/>
      <w:r w:rsidRPr="002D6E60">
        <w:rPr>
          <w:rFonts w:cstheme="minorHAnsi"/>
        </w:rPr>
        <w:t>(values=c(Data="</w:t>
      </w:r>
      <w:proofErr w:type="spellStart"/>
      <w:r w:rsidRPr="002D6E60">
        <w:rPr>
          <w:rFonts w:cstheme="minorHAnsi"/>
        </w:rPr>
        <w:t>black</w:t>
      </w:r>
      <w:proofErr w:type="gramStart"/>
      <w:r w:rsidRPr="002D6E60">
        <w:rPr>
          <w:rFonts w:cstheme="minorHAnsi"/>
        </w:rPr>
        <w:t>",Fitted</w:t>
      </w:r>
      <w:proofErr w:type="spellEnd"/>
      <w:proofErr w:type="gramEnd"/>
      <w:r w:rsidRPr="002D6E60">
        <w:rPr>
          <w:rFonts w:cstheme="minorHAnsi"/>
        </w:rPr>
        <w:t>="#D55E00")) +</w:t>
      </w:r>
    </w:p>
    <w:p w14:paraId="66BFBA8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NULL))</w:t>
      </w:r>
    </w:p>
    <w:p w14:paraId="646336D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D3C9F1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fit_tslm_91_20 %&gt;%</w:t>
      </w:r>
    </w:p>
    <w:p w14:paraId="29B10BC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accuracy(</w:t>
      </w:r>
      <w:proofErr w:type="gramEnd"/>
      <w:r w:rsidRPr="002D6E60">
        <w:rPr>
          <w:rFonts w:cstheme="minorHAnsi"/>
        </w:rPr>
        <w:t>) %&gt;%</w:t>
      </w:r>
    </w:p>
    <w:p w14:paraId="081DAEE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arrange(</w:t>
      </w:r>
      <w:proofErr w:type="gramEnd"/>
      <w:r w:rsidRPr="002D6E60">
        <w:rPr>
          <w:rFonts w:cstheme="minorHAnsi"/>
        </w:rPr>
        <w:t>MAPE)</w:t>
      </w:r>
    </w:p>
    <w:p w14:paraId="75CAC28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E96B31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661CD7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#As anticipated, the accuracy is further decreased as shown by the measures of </w:t>
      </w:r>
    </w:p>
    <w:p w14:paraId="2114A3D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#error such as MAPE = 14.0.  </w:t>
      </w:r>
    </w:p>
    <w:p w14:paraId="2FDEB6A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E11804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0720C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#*************************************** Step 4 *************************</w:t>
      </w:r>
    </w:p>
    <w:p w14:paraId="4262612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336DE7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#Generate a time plot of the period of interest 1991 - 2016 and add</w:t>
      </w:r>
    </w:p>
    <w:p w14:paraId="7B01D41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appropriate trend line.</w:t>
      </w:r>
    </w:p>
    <w:p w14:paraId="1031AA0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C53BEC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3C9DC8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Amtrak.ts.91.17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2017, 1), frequency = 12)</w:t>
      </w:r>
    </w:p>
    <w:p w14:paraId="421D64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Amtrak.tsb.91.17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Amtrak.ts.91.17)</w:t>
      </w:r>
    </w:p>
    <w:p w14:paraId="7CAE3D4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372142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1,1))</w:t>
      </w:r>
    </w:p>
    <w:p w14:paraId="0A7CE98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517981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Amtrak.tsb.91.17, value) +</w:t>
      </w:r>
    </w:p>
    <w:p w14:paraId="25327F1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</w:t>
      </w:r>
    </w:p>
    <w:p w14:paraId="1D42CCB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formula = y ~ x + I(x^2) + I(x^3),</w:t>
      </w:r>
    </w:p>
    <w:p w14:paraId="26B4017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"#D55E00") +</w:t>
      </w:r>
    </w:p>
    <w:p w14:paraId="62A7FCA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"Amtrak Passenger Miles (1991-2016)",</w:t>
      </w:r>
    </w:p>
    <w:p w14:paraId="619574A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y = "Passenger Miles")</w:t>
      </w:r>
    </w:p>
    <w:p w14:paraId="3DA8210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607C9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wrong</w:t>
      </w:r>
    </w:p>
    <w:p w14:paraId="23CB44E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</w:t>
      </w:r>
      <w:proofErr w:type="spellStart"/>
      <w:proofErr w:type="gramStart"/>
      <w:r w:rsidRPr="002D6E60">
        <w:rPr>
          <w:rFonts w:cstheme="minorHAnsi"/>
        </w:rPr>
        <w:t>ggplot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Amtrak, </w:t>
      </w:r>
      <w:proofErr w:type="spellStart"/>
      <w:proofErr w:type="gram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x=Month, y=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)) +</w:t>
      </w:r>
    </w:p>
    <w:p w14:paraId="481EBA9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color = "blue") +</w:t>
      </w:r>
    </w:p>
    <w:p w14:paraId="5DEA066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  </w:t>
      </w:r>
      <w:proofErr w:type="spellStart"/>
      <w:r w:rsidRPr="002D6E60">
        <w:rPr>
          <w:rFonts w:cstheme="minorHAnsi"/>
        </w:rPr>
        <w:t>stat_</w:t>
      </w:r>
      <w:proofErr w:type="gramStart"/>
      <w:r w:rsidRPr="002D6E60">
        <w:rPr>
          <w:rFonts w:cstheme="minorHAnsi"/>
        </w:rPr>
        <w:t>smooth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), method = "</w:t>
      </w:r>
      <w:proofErr w:type="spellStart"/>
      <w:r w:rsidRPr="002D6E60">
        <w:rPr>
          <w:rFonts w:cstheme="minorHAnsi"/>
        </w:rPr>
        <w:t>lm</w:t>
      </w:r>
      <w:proofErr w:type="spellEnd"/>
      <w:r w:rsidRPr="002D6E60">
        <w:rPr>
          <w:rFonts w:cstheme="minorHAnsi"/>
        </w:rPr>
        <w:t>", formula = y ~ x + I(x^2) + I(x^3))</w:t>
      </w:r>
    </w:p>
    <w:p w14:paraId="76058B4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DBD943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CEBBEE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 Step 5 *****************************</w:t>
      </w:r>
    </w:p>
    <w:p w14:paraId="7B074AE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1D084F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#Use </w:t>
      </w:r>
      <w:proofErr w:type="spellStart"/>
      <w:r w:rsidRPr="002D6E60">
        <w:rPr>
          <w:rFonts w:cstheme="minorHAnsi"/>
        </w:rPr>
        <w:t>gg_tsresiduals</w:t>
      </w:r>
      <w:proofErr w:type="spellEnd"/>
      <w:r w:rsidRPr="002D6E60">
        <w:rPr>
          <w:rFonts w:cstheme="minorHAnsi"/>
        </w:rPr>
        <w:t xml:space="preserve"> to consider additional diagnostics for the model</w:t>
      </w:r>
    </w:p>
    <w:p w14:paraId="1789A8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#from 1991 through and including 2016.  </w:t>
      </w:r>
    </w:p>
    <w:p w14:paraId="1712669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7F6366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B92B45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fit_tslm_91_17 &lt;- Amtrak.tsb.91.17 |&gt;</w:t>
      </w:r>
    </w:p>
    <w:p w14:paraId="461D1E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model(</w:t>
      </w:r>
      <w:proofErr w:type="gramEnd"/>
      <w:r w:rsidRPr="002D6E60">
        <w:rPr>
          <w:rFonts w:cstheme="minorHAnsi"/>
        </w:rPr>
        <w:t xml:space="preserve">fit_tslm3 = </w:t>
      </w:r>
      <w:proofErr w:type="gramStart"/>
      <w:r w:rsidRPr="002D6E60">
        <w:rPr>
          <w:rFonts w:cstheme="minorHAnsi"/>
        </w:rPr>
        <w:t>TSLM(</w:t>
      </w:r>
      <w:proofErr w:type="gramEnd"/>
      <w:r w:rsidRPr="002D6E60">
        <w:rPr>
          <w:rFonts w:cstheme="minorHAnsi"/>
        </w:rPr>
        <w:t xml:space="preserve">value ~ 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 xml:space="preserve">) + </w:t>
      </w:r>
      <w:proofErr w:type="gramStart"/>
      <w:r w:rsidRPr="002D6E60">
        <w:rPr>
          <w:rFonts w:cstheme="minorHAnsi"/>
        </w:rPr>
        <w:t>season(</w:t>
      </w:r>
      <w:proofErr w:type="gramEnd"/>
      <w:r w:rsidRPr="002D6E60">
        <w:rPr>
          <w:rFonts w:cstheme="minorHAnsi"/>
        </w:rPr>
        <w:t>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)^2) + I(</w:t>
      </w:r>
      <w:proofErr w:type="gramStart"/>
      <w:r w:rsidRPr="002D6E60">
        <w:rPr>
          <w:rFonts w:cstheme="minorHAnsi"/>
        </w:rPr>
        <w:t>trend(</w:t>
      </w:r>
      <w:proofErr w:type="gramEnd"/>
      <w:r w:rsidRPr="002D6E60">
        <w:rPr>
          <w:rFonts w:cstheme="minorHAnsi"/>
        </w:rPr>
        <w:t>)^3)))</w:t>
      </w:r>
    </w:p>
    <w:p w14:paraId="662EF8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report(</w:t>
      </w:r>
      <w:proofErr w:type="spellStart"/>
      <w:r w:rsidRPr="002D6E60">
        <w:rPr>
          <w:rFonts w:cstheme="minorHAnsi"/>
        </w:rPr>
        <w:t>fit_tslm</w:t>
      </w:r>
      <w:proofErr w:type="spellEnd"/>
      <w:r w:rsidRPr="002D6E60">
        <w:rPr>
          <w:rFonts w:cstheme="minorHAnsi"/>
        </w:rPr>
        <w:t>)</w:t>
      </w:r>
    </w:p>
    <w:p w14:paraId="3300AAB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BA2AC6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fit_tslm_91_17 |&gt; </w:t>
      </w:r>
      <w:proofErr w:type="spellStart"/>
      <w:r w:rsidRPr="002D6E60">
        <w:rPr>
          <w:rFonts w:cstheme="minorHAnsi"/>
        </w:rPr>
        <w:t>gg_</w:t>
      </w:r>
      <w:proofErr w:type="gramStart"/>
      <w:r w:rsidRPr="002D6E60">
        <w:rPr>
          <w:rFonts w:cstheme="minorHAnsi"/>
        </w:rPr>
        <w:t>tsresiduals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</w:t>
      </w:r>
    </w:p>
    <w:p w14:paraId="6ABD283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5BD7BC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143914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presents some interesting results about the residuals.  In addition to a</w:t>
      </w:r>
    </w:p>
    <w:p w14:paraId="182881B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#graphical presentation of the distribution of the residuals it also includes</w:t>
      </w:r>
    </w:p>
    <w:p w14:paraId="65063E0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</w:t>
      </w:r>
      <w:proofErr w:type="gramEnd"/>
      <w:r w:rsidRPr="002D6E60">
        <w:rPr>
          <w:rFonts w:cstheme="minorHAnsi"/>
        </w:rPr>
        <w:t xml:space="preserve"> plot of the ACF.  The residuals look ok for real-world data.  </w:t>
      </w:r>
    </w:p>
    <w:p w14:paraId="3B8656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The ACF decreases rapidly as desired.  </w:t>
      </w:r>
    </w:p>
    <w:p w14:paraId="2B9EB3E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However, there is just a hint that there may still be some</w:t>
      </w:r>
    </w:p>
    <w:p w14:paraId="0268F7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#annual periodicity (lag = 12) in the ACF.  If this were more pronounced I'd</w:t>
      </w:r>
    </w:p>
    <w:p w14:paraId="0FE799F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recommend</w:t>
      </w:r>
      <w:proofErr w:type="gramEnd"/>
      <w:r w:rsidRPr="002D6E60">
        <w:rPr>
          <w:rFonts w:cstheme="minorHAnsi"/>
        </w:rPr>
        <w:t xml:space="preserve"> doing another difference.  In this case I think it would be ok to</w:t>
      </w:r>
    </w:p>
    <w:p w14:paraId="4309412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leave</w:t>
      </w:r>
      <w:proofErr w:type="gramEnd"/>
      <w:r w:rsidRPr="002D6E60">
        <w:rPr>
          <w:rFonts w:cstheme="minorHAnsi"/>
        </w:rPr>
        <w:t xml:space="preserve"> that alone and proceed.</w:t>
      </w:r>
    </w:p>
    <w:p w14:paraId="5515C2D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EE0C97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09D8A6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Amtrak.tsb.91.17 |&gt;</w:t>
      </w:r>
    </w:p>
    <w:p w14:paraId="46D3B01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ACF(</w:t>
      </w:r>
      <w:proofErr w:type="gramEnd"/>
      <w:r w:rsidRPr="002D6E60">
        <w:rPr>
          <w:rFonts w:cstheme="minorHAnsi"/>
        </w:rPr>
        <w:t xml:space="preserve">) |&gt;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42183DC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"Amtrak Passenger Miles")</w:t>
      </w:r>
    </w:p>
    <w:p w14:paraId="37079F3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A73CE3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7BB91B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First</w:t>
      </w:r>
      <w:proofErr w:type="gramEnd"/>
      <w:r w:rsidRPr="002D6E60">
        <w:rPr>
          <w:rFonts w:cstheme="minorHAnsi"/>
        </w:rPr>
        <w:t xml:space="preserve"> we'll remove the seasonality in the data. As usual with R, there are a lot</w:t>
      </w:r>
    </w:p>
    <w:p w14:paraId="41D0E82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#of different ways to do this.  We'll use a couple of </w:t>
      </w:r>
      <w:proofErr w:type="gramStart"/>
      <w:r w:rsidRPr="002D6E60">
        <w:rPr>
          <w:rFonts w:cstheme="minorHAnsi"/>
        </w:rPr>
        <w:t>them</w:t>
      </w:r>
      <w:proofErr w:type="gramEnd"/>
      <w:r w:rsidRPr="002D6E60">
        <w:rPr>
          <w:rFonts w:cstheme="minorHAnsi"/>
        </w:rPr>
        <w:t xml:space="preserve"> so you get familiar</w:t>
      </w:r>
    </w:p>
    <w:p w14:paraId="0665EFA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#with different methods. We only want to use the years 1991 through and including 2016.</w:t>
      </w:r>
    </w:p>
    <w:p w14:paraId="0FA71C2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is sort of a convoluted way to do that, i.e. we'll stop the "window" for the</w:t>
      </w:r>
    </w:p>
    <w:p w14:paraId="18EFD92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#period at 01/01/2017 or through the end of 2016.  </w:t>
      </w:r>
    </w:p>
    <w:p w14:paraId="4469ECC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EAE738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593C47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Amtrak.ts.91.16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2017, 1), frequency = 12)</w:t>
      </w:r>
    </w:p>
    <w:p w14:paraId="40E4AD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Amtrak.comp.91.16 &lt;- </w:t>
      </w:r>
      <w:proofErr w:type="gramStart"/>
      <w:r w:rsidRPr="002D6E60">
        <w:rPr>
          <w:rFonts w:cstheme="minorHAnsi"/>
        </w:rPr>
        <w:t>decompose(</w:t>
      </w:r>
      <w:proofErr w:type="gramEnd"/>
      <w:r w:rsidRPr="002D6E60">
        <w:rPr>
          <w:rFonts w:cstheme="minorHAnsi"/>
        </w:rPr>
        <w:t>Amtrak.ts.91.16)</w:t>
      </w:r>
    </w:p>
    <w:p w14:paraId="1FDAF7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lastRenderedPageBreak/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Amtrak.comp.91.16)</w:t>
      </w:r>
    </w:p>
    <w:p w14:paraId="2E668C6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gramEnd"/>
      <w:r w:rsidRPr="002D6E60">
        <w:rPr>
          <w:rFonts w:cstheme="minorHAnsi"/>
        </w:rPr>
        <w:t>Amtrak.comp.91.16)</w:t>
      </w:r>
    </w:p>
    <w:p w14:paraId="2F25199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D52BA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9D600C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#Now detrend and/or </w:t>
      </w:r>
      <w:proofErr w:type="spellStart"/>
      <w:r w:rsidRPr="002D6E60">
        <w:rPr>
          <w:rFonts w:cstheme="minorHAnsi"/>
        </w:rPr>
        <w:t>deseason</w:t>
      </w:r>
      <w:proofErr w:type="spellEnd"/>
      <w:r w:rsidRPr="002D6E60">
        <w:rPr>
          <w:rFonts w:cstheme="minorHAnsi"/>
        </w:rPr>
        <w:t xml:space="preserve"> the data by differencing as required</w:t>
      </w:r>
    </w:p>
    <w:p w14:paraId="11E7A64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EE20A0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0A725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Amtrak.ts.91.16_desea &lt;- Amtrak.comp.91.16$x - Amtrak.comp.91.16$seasonal</w:t>
      </w:r>
    </w:p>
    <w:p w14:paraId="675E339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Amtrak.ts.91.16_detren &lt;- Amtrak.ts.91.16_desea - Amtrak.comp.91.16$trend</w:t>
      </w:r>
    </w:p>
    <w:p w14:paraId="23EE39D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Amtrak.ts.91.16_de &lt;- </w:t>
      </w:r>
      <w:proofErr w:type="gramStart"/>
      <w:r w:rsidRPr="002D6E60">
        <w:rPr>
          <w:rFonts w:cstheme="minorHAnsi"/>
        </w:rPr>
        <w:t>decompose(</w:t>
      </w:r>
      <w:proofErr w:type="gramEnd"/>
      <w:r w:rsidRPr="002D6E60">
        <w:rPr>
          <w:rFonts w:cstheme="minorHAnsi"/>
        </w:rPr>
        <w:t>Amtrak.ts.91.16_detren)</w:t>
      </w:r>
    </w:p>
    <w:p w14:paraId="052CDA7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Amtrak.ts.91.16_de)</w:t>
      </w:r>
    </w:p>
    <w:p w14:paraId="24C61BB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F22FBF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C286E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is the plot of the decomposed differenced data, i.e. the plot of the data</w:t>
      </w:r>
    </w:p>
    <w:p w14:paraId="161FFFB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#after the trend and seasonality have been subtracted. So, let's look at the ACF</w:t>
      </w:r>
    </w:p>
    <w:p w14:paraId="64A2065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again</w:t>
      </w:r>
      <w:proofErr w:type="gramEnd"/>
      <w:r w:rsidRPr="002D6E60">
        <w:rPr>
          <w:rFonts w:cstheme="minorHAnsi"/>
        </w:rPr>
        <w:t xml:space="preserve">. </w:t>
      </w:r>
    </w:p>
    <w:p w14:paraId="36D92E6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4D65B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par(</w:t>
      </w:r>
      <w:proofErr w:type="spellStart"/>
      <w:proofErr w:type="gramEnd"/>
      <w:r w:rsidRPr="002D6E60">
        <w:rPr>
          <w:rFonts w:cstheme="minorHAnsi"/>
        </w:rPr>
        <w:t>mfrow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2,1))</w:t>
      </w:r>
    </w:p>
    <w:p w14:paraId="6E9218A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5C95C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Amtrak.tsb.91.16_de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Amtrak.ts.91.16_detren)</w:t>
      </w:r>
    </w:p>
    <w:p w14:paraId="48EC52B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D2DED1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Amtrak.tsb.91.16_de |&gt;</w:t>
      </w:r>
    </w:p>
    <w:p w14:paraId="55EDE8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ACF(</w:t>
      </w:r>
      <w:proofErr w:type="gramEnd"/>
      <w:r w:rsidRPr="002D6E60">
        <w:rPr>
          <w:rFonts w:cstheme="minorHAnsi"/>
        </w:rPr>
        <w:t xml:space="preserve">) |&gt;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22F37EA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"ACF: Amtrak Passenger Miles after differencing")</w:t>
      </w:r>
    </w:p>
    <w:p w14:paraId="724E5DE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375383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Amtrak.tsb.91.16_de |&gt;</w:t>
      </w:r>
    </w:p>
    <w:p w14:paraId="02FA72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PACF(</w:t>
      </w:r>
      <w:proofErr w:type="gramEnd"/>
      <w:r w:rsidRPr="002D6E60">
        <w:rPr>
          <w:rFonts w:cstheme="minorHAnsi"/>
        </w:rPr>
        <w:t xml:space="preserve">) |&gt;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5D1957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"PACF: Amtrak Passenger Miles after differencing")</w:t>
      </w:r>
    </w:p>
    <w:p w14:paraId="303FC22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908BA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EDCE4E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#It looks like there is still some seasonality in the </w:t>
      </w:r>
      <w:proofErr w:type="gramStart"/>
      <w:r w:rsidRPr="002D6E60">
        <w:rPr>
          <w:rFonts w:cstheme="minorHAnsi"/>
        </w:rPr>
        <w:t>data</w:t>
      </w:r>
      <w:proofErr w:type="gramEnd"/>
      <w:r w:rsidRPr="002D6E60">
        <w:rPr>
          <w:rFonts w:cstheme="minorHAnsi"/>
        </w:rPr>
        <w:t xml:space="preserve"> so we'll take a </w:t>
      </w:r>
    </w:p>
    <w:p w14:paraId="7B47A8E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#second differencing to remove that.</w:t>
      </w:r>
    </w:p>
    <w:p w14:paraId="072848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F74ACA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A0F81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Amtrak.ts.91.16_desea2 &lt;- Amtrak.ts.91.16_de$x - Amtrak.ts.91.16_de$seasonal</w:t>
      </w:r>
    </w:p>
    <w:p w14:paraId="2FD653B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Amtrak.ts.91.16_desea2)</w:t>
      </w:r>
    </w:p>
    <w:p w14:paraId="4C559F3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BC8F8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Amtrak.tsb.91.16_desea2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Amtrak.ts.91.16_desea2)</w:t>
      </w:r>
    </w:p>
    <w:p w14:paraId="37E803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Amtrak.tsb.91.16_desea2 |&gt;</w:t>
      </w:r>
    </w:p>
    <w:p w14:paraId="5AC9906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ACF(</w:t>
      </w:r>
      <w:proofErr w:type="gramEnd"/>
      <w:r w:rsidRPr="002D6E60">
        <w:rPr>
          <w:rFonts w:cstheme="minorHAnsi"/>
        </w:rPr>
        <w:t xml:space="preserve">) |&gt;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01B52C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"ACF: Amtrak Passenger Miles (2nd seasonal differencing")</w:t>
      </w:r>
    </w:p>
    <w:p w14:paraId="1E7A664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8B36C5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6504AA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#Taking a second difference to remove residual seasonality does not appear</w:t>
      </w:r>
    </w:p>
    <w:p w14:paraId="014DBF7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#to have made any difference.  Let's go back to the start and look at what</w:t>
      </w:r>
    </w:p>
    <w:p w14:paraId="1EB712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#happens if we had taken the natural log of the data to begin with. We won't</w:t>
      </w:r>
    </w:p>
    <w:p w14:paraId="70488DB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do</w:t>
      </w:r>
      <w:proofErr w:type="gramEnd"/>
      <w:r w:rsidRPr="002D6E60">
        <w:rPr>
          <w:rFonts w:cstheme="minorHAnsi"/>
        </w:rPr>
        <w:t xml:space="preserve"> all the steps again.  We only want to see the effect of taking a log of</w:t>
      </w:r>
    </w:p>
    <w:p w14:paraId="2A70BA1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original data. We'll still use Passenger Miles as the variable of interest.</w:t>
      </w:r>
    </w:p>
    <w:p w14:paraId="419F22E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109B92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D10D57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lnAmtrakPassengerMiles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log(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>)</w:t>
      </w:r>
    </w:p>
    <w:p w14:paraId="49DA67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lnAmtrakMonth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Amtrak$Month</w:t>
      </w:r>
      <w:proofErr w:type="spellEnd"/>
    </w:p>
    <w:p w14:paraId="5AC79D0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data.frame</w:t>
      </w:r>
      <w:proofErr w:type="spellEnd"/>
      <w:proofErr w:type="gram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lnAmtrakMonth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lnAmtrakPassengerMiles</w:t>
      </w:r>
      <w:proofErr w:type="spellEnd"/>
      <w:r w:rsidRPr="002D6E60">
        <w:rPr>
          <w:rFonts w:cstheme="minorHAnsi"/>
        </w:rPr>
        <w:t>)</w:t>
      </w:r>
    </w:p>
    <w:p w14:paraId="36DFFF3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A4DD8F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lnAmtrak.ts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lnAmtrak$lnAmtrakPassengerMiles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</w:t>
      </w:r>
    </w:p>
    <w:p w14:paraId="278A21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   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6), frequency = 12)</w:t>
      </w:r>
    </w:p>
    <w:p w14:paraId="793D934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lastRenderedPageBreak/>
        <w:t>plot(</w:t>
      </w:r>
      <w:proofErr w:type="spellStart"/>
      <w:proofErr w:type="gramEnd"/>
      <w:r w:rsidRPr="002D6E60">
        <w:rPr>
          <w:rFonts w:cstheme="minorHAnsi"/>
        </w:rPr>
        <w:t>lnAmtrak.ts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 xml:space="preserve"> = "Passenger Miles",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"l")</w:t>
      </w:r>
    </w:p>
    <w:p w14:paraId="4A48AE9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15DAF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235696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#Generate a time series for the natural log of Passenger Miles and consider its</w:t>
      </w:r>
    </w:p>
    <w:p w14:paraId="3619953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#decomposition. </w:t>
      </w:r>
    </w:p>
    <w:p w14:paraId="0E7E686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277EFD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E38DC5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lnAmtrak.comp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decompose(</w:t>
      </w:r>
      <w:proofErr w:type="spellStart"/>
      <w:proofErr w:type="gramEnd"/>
      <w:r w:rsidRPr="002D6E60">
        <w:rPr>
          <w:rFonts w:cstheme="minorHAnsi"/>
        </w:rPr>
        <w:t>lnAmtrak.ts</w:t>
      </w:r>
      <w:proofErr w:type="spellEnd"/>
      <w:r w:rsidRPr="002D6E60">
        <w:rPr>
          <w:rFonts w:cstheme="minorHAnsi"/>
        </w:rPr>
        <w:t>)</w:t>
      </w:r>
    </w:p>
    <w:p w14:paraId="1669587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lnAmtrak.comp</w:t>
      </w:r>
      <w:proofErr w:type="spellEnd"/>
      <w:r w:rsidRPr="002D6E60">
        <w:rPr>
          <w:rFonts w:cstheme="minorHAnsi"/>
        </w:rPr>
        <w:t>)</w:t>
      </w:r>
    </w:p>
    <w:p w14:paraId="6273678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0579CE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C2A40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#Do a first differencing to remove the seasonality in the data, decompose that</w:t>
      </w:r>
    </w:p>
    <w:p w14:paraId="3C01E30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#data and plot it. </w:t>
      </w:r>
    </w:p>
    <w:p w14:paraId="2F6E97D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0C51F2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549E10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lnAmtrak_desea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lnAmtrak.comp$x</w:t>
      </w:r>
      <w:proofErr w:type="spellEnd"/>
      <w:r w:rsidRPr="002D6E60">
        <w:rPr>
          <w:rFonts w:cstheme="minorHAnsi"/>
        </w:rPr>
        <w:t xml:space="preserve"> - </w:t>
      </w:r>
      <w:proofErr w:type="spellStart"/>
      <w:r w:rsidRPr="002D6E60">
        <w:rPr>
          <w:rFonts w:cstheme="minorHAnsi"/>
        </w:rPr>
        <w:t>lnAmtrak.comp$seasonal</w:t>
      </w:r>
      <w:proofErr w:type="spellEnd"/>
    </w:p>
    <w:p w14:paraId="5E4AC80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lnAmtrak_</w:t>
      </w:r>
      <w:proofErr w:type="gramStart"/>
      <w:r w:rsidRPr="002D6E60">
        <w:rPr>
          <w:rFonts w:cstheme="minorHAnsi"/>
        </w:rPr>
        <w:t>desea.comp</w:t>
      </w:r>
      <w:proofErr w:type="spellEnd"/>
      <w:proofErr w:type="gramEnd"/>
      <w:r w:rsidRPr="002D6E60">
        <w:rPr>
          <w:rFonts w:cstheme="minorHAnsi"/>
        </w:rPr>
        <w:t xml:space="preserve"> &lt;- decompose(</w:t>
      </w:r>
      <w:proofErr w:type="spellStart"/>
      <w:r w:rsidRPr="002D6E60">
        <w:rPr>
          <w:rFonts w:cstheme="minorHAnsi"/>
        </w:rPr>
        <w:t>lnAmtrak_desea</w:t>
      </w:r>
      <w:proofErr w:type="spellEnd"/>
      <w:r w:rsidRPr="002D6E60">
        <w:rPr>
          <w:rFonts w:cstheme="minorHAnsi"/>
        </w:rPr>
        <w:t>)</w:t>
      </w:r>
    </w:p>
    <w:p w14:paraId="75E859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lnAmtrak_</w:t>
      </w:r>
      <w:proofErr w:type="gramStart"/>
      <w:r w:rsidRPr="002D6E60">
        <w:rPr>
          <w:rFonts w:cstheme="minorHAnsi"/>
        </w:rPr>
        <w:t>desea.comp</w:t>
      </w:r>
      <w:proofErr w:type="spellEnd"/>
      <w:proofErr w:type="gramEnd"/>
      <w:r w:rsidRPr="002D6E60">
        <w:rPr>
          <w:rFonts w:cstheme="minorHAnsi"/>
        </w:rPr>
        <w:t>) +</w:t>
      </w:r>
    </w:p>
    <w:p w14:paraId="6DAC73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</w:t>
      </w:r>
      <w:proofErr w:type="spellStart"/>
      <w:r w:rsidRPr="002D6E60">
        <w:rPr>
          <w:rFonts w:cstheme="minorHAnsi"/>
        </w:rPr>
        <w:t>lnAmtrak</w:t>
      </w:r>
      <w:proofErr w:type="spellEnd"/>
      <w:r w:rsidRPr="002D6E60">
        <w:rPr>
          <w:rFonts w:cstheme="minorHAnsi"/>
        </w:rPr>
        <w:t xml:space="preserve"> Passenger Miles (1st seasonal differencing")</w:t>
      </w:r>
    </w:p>
    <w:p w14:paraId="0BD22FA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97B83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265DBD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#Do a second differencing on the seasonal component to remove any remaining</w:t>
      </w:r>
    </w:p>
    <w:p w14:paraId="08B012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#seasonality and plot.</w:t>
      </w:r>
    </w:p>
    <w:p w14:paraId="65B872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FFBFF9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18822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lnAmtrak_desea2 &lt;- </w:t>
      </w:r>
      <w:proofErr w:type="spellStart"/>
      <w:r w:rsidRPr="002D6E60">
        <w:rPr>
          <w:rFonts w:cstheme="minorHAnsi"/>
        </w:rPr>
        <w:t>lnAmtrak_</w:t>
      </w:r>
      <w:proofErr w:type="gramStart"/>
      <w:r w:rsidRPr="002D6E60">
        <w:rPr>
          <w:rFonts w:cstheme="minorHAnsi"/>
        </w:rPr>
        <w:t>desea.comp</w:t>
      </w:r>
      <w:proofErr w:type="gramEnd"/>
      <w:r w:rsidRPr="002D6E60">
        <w:rPr>
          <w:rFonts w:cstheme="minorHAnsi"/>
        </w:rPr>
        <w:t>$x</w:t>
      </w:r>
      <w:proofErr w:type="spellEnd"/>
      <w:r w:rsidRPr="002D6E60">
        <w:rPr>
          <w:rFonts w:cstheme="minorHAnsi"/>
        </w:rPr>
        <w:t xml:space="preserve"> - </w:t>
      </w:r>
      <w:proofErr w:type="spellStart"/>
      <w:r w:rsidRPr="002D6E60">
        <w:rPr>
          <w:rFonts w:cstheme="minorHAnsi"/>
        </w:rPr>
        <w:t>lnAmtrak_</w:t>
      </w:r>
      <w:proofErr w:type="gramStart"/>
      <w:r w:rsidRPr="002D6E60">
        <w:rPr>
          <w:rFonts w:cstheme="minorHAnsi"/>
        </w:rPr>
        <w:t>desea.comp</w:t>
      </w:r>
      <w:proofErr w:type="gramEnd"/>
      <w:r w:rsidRPr="002D6E60">
        <w:rPr>
          <w:rFonts w:cstheme="minorHAnsi"/>
        </w:rPr>
        <w:t>$seasonal</w:t>
      </w:r>
      <w:proofErr w:type="spellEnd"/>
    </w:p>
    <w:p w14:paraId="4EB018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lnAmtrak_desea2.comp &lt;- decompose(lnAmtrak_desea2)</w:t>
      </w:r>
    </w:p>
    <w:p w14:paraId="549CD79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(lnAmtrak_</w:t>
      </w:r>
      <w:proofErr w:type="gramStart"/>
      <w:r w:rsidRPr="002D6E60">
        <w:rPr>
          <w:rFonts w:cstheme="minorHAnsi"/>
        </w:rPr>
        <w:t>desea2.comp)+</w:t>
      </w:r>
      <w:proofErr w:type="gramEnd"/>
    </w:p>
    <w:p w14:paraId="2007496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lastRenderedPageBreak/>
        <w:t>labs(</w:t>
      </w:r>
      <w:proofErr w:type="gramEnd"/>
      <w:r w:rsidRPr="002D6E60">
        <w:rPr>
          <w:rFonts w:cstheme="minorHAnsi"/>
        </w:rPr>
        <w:t>subtitle = "</w:t>
      </w:r>
      <w:proofErr w:type="spellStart"/>
      <w:r w:rsidRPr="002D6E60">
        <w:rPr>
          <w:rFonts w:cstheme="minorHAnsi"/>
        </w:rPr>
        <w:t>lnAmtrak</w:t>
      </w:r>
      <w:proofErr w:type="spellEnd"/>
      <w:r w:rsidRPr="002D6E60">
        <w:rPr>
          <w:rFonts w:cstheme="minorHAnsi"/>
        </w:rPr>
        <w:t xml:space="preserve"> Passenger Miles (2bd seasonal differencing")</w:t>
      </w:r>
    </w:p>
    <w:p w14:paraId="529862F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B1A6AF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F8549A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767B56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#Compute the ACF of the twice differences Amtrak Passenger Miles Data and plot.</w:t>
      </w:r>
    </w:p>
    <w:p w14:paraId="20A6341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32A094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B229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lnAmtrak_desea2.comp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Amtrak.ts.91.16_desea2)</w:t>
      </w:r>
    </w:p>
    <w:p w14:paraId="33E29B6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lnAmtrak_desea2.comp |&gt;</w:t>
      </w:r>
    </w:p>
    <w:p w14:paraId="176FD7F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ACF(</w:t>
      </w:r>
      <w:proofErr w:type="gramEnd"/>
      <w:r w:rsidRPr="002D6E60">
        <w:rPr>
          <w:rFonts w:cstheme="minorHAnsi"/>
        </w:rPr>
        <w:t xml:space="preserve">) |&gt;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38BDF98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subtitle = "Amtrak Passenger Miles (2nd seasonal differencing")</w:t>
      </w:r>
    </w:p>
    <w:p w14:paraId="6B196F4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9CDDC9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9946DB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#Ok, after initially taking the natural log of the variable Passenger Mile the ACF</w:t>
      </w:r>
    </w:p>
    <w:p w14:paraId="4E42C0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still</w:t>
      </w:r>
      <w:proofErr w:type="gramEnd"/>
      <w:r w:rsidRPr="002D6E60">
        <w:rPr>
          <w:rFonts w:cstheme="minorHAnsi"/>
        </w:rPr>
        <w:t xml:space="preserve"> looks the same as it did without taking the natural log.  There </w:t>
      </w:r>
      <w:proofErr w:type="gramStart"/>
      <w:r w:rsidRPr="002D6E60">
        <w:rPr>
          <w:rFonts w:cstheme="minorHAnsi"/>
        </w:rPr>
        <w:t>are</w:t>
      </w:r>
      <w:proofErr w:type="gramEnd"/>
      <w:r w:rsidRPr="002D6E60">
        <w:rPr>
          <w:rFonts w:cstheme="minorHAnsi"/>
        </w:rPr>
        <w:t xml:space="preserve"> still </w:t>
      </w:r>
    </w:p>
    <w:p w14:paraId="71D37A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some</w:t>
      </w:r>
      <w:proofErr w:type="gramEnd"/>
      <w:r w:rsidRPr="002D6E60">
        <w:rPr>
          <w:rFonts w:cstheme="minorHAnsi"/>
        </w:rPr>
        <w:t xml:space="preserve"> things going </w:t>
      </w:r>
      <w:proofErr w:type="gramStart"/>
      <w:r w:rsidRPr="002D6E60">
        <w:rPr>
          <w:rFonts w:cstheme="minorHAnsi"/>
        </w:rPr>
        <w:t>on</w:t>
      </w:r>
      <w:proofErr w:type="gramEnd"/>
      <w:r w:rsidRPr="002D6E60">
        <w:rPr>
          <w:rFonts w:cstheme="minorHAnsi"/>
        </w:rPr>
        <w:t xml:space="preserve"> but all are +/-0.3 or less than 0.3. That is, we have </w:t>
      </w:r>
    </w:p>
    <w:p w14:paraId="5909C02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#demonstrated that initially taking the natural log of this variable, </w:t>
      </w:r>
    </w:p>
    <w:p w14:paraId="661CD8B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BB250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#Amtrak$PassengerMiles does not make any difference in the results of the data </w:t>
      </w:r>
    </w:p>
    <w:p w14:paraId="02DA3E2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#analysis. Let's just go back to where we were and not worry about taking the </w:t>
      </w:r>
    </w:p>
    <w:p w14:paraId="098F06D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#natural log of the variable of interest in this case.  </w:t>
      </w:r>
    </w:p>
    <w:p w14:paraId="4F06CB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2AFBF2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B457AE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3890F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C2510B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#**************************************** Step 6 *********************</w:t>
      </w:r>
    </w:p>
    <w:p w14:paraId="6500487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6E9491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EA69A6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687D419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#Generate a 3-month centered moving average model for the Amtrak data (all years).</w:t>
      </w:r>
    </w:p>
    <w:p w14:paraId="284A539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#Do we need to </w:t>
      </w:r>
      <w:proofErr w:type="spellStart"/>
      <w:r w:rsidRPr="002D6E60">
        <w:rPr>
          <w:rFonts w:cstheme="minorHAnsi"/>
        </w:rPr>
        <w:t>deseasonalize</w:t>
      </w:r>
      <w:proofErr w:type="spellEnd"/>
      <w:r w:rsidRPr="002D6E60">
        <w:rPr>
          <w:rFonts w:cstheme="minorHAnsi"/>
        </w:rPr>
        <w:t xml:space="preserve"> the data?  Not necessarily but a moving average will</w:t>
      </w:r>
    </w:p>
    <w:p w14:paraId="4674920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suppress</w:t>
      </w:r>
      <w:proofErr w:type="gramEnd"/>
      <w:r w:rsidRPr="002D6E60">
        <w:rPr>
          <w:rFonts w:cstheme="minorHAnsi"/>
        </w:rPr>
        <w:t xml:space="preserve"> seasonality in data.  From one point of view this is a good thing </w:t>
      </w:r>
      <w:proofErr w:type="spellStart"/>
      <w:r w:rsidRPr="002D6E60">
        <w:rPr>
          <w:rFonts w:cstheme="minorHAnsi"/>
        </w:rPr>
        <w:t>becase</w:t>
      </w:r>
      <w:proofErr w:type="spellEnd"/>
    </w:p>
    <w:p w14:paraId="011210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#we've seen that differencing twice was not sufficient to remove all the </w:t>
      </w:r>
    </w:p>
    <w:p w14:paraId="2D07141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#seasonality from the Amtrak data.  </w:t>
      </w:r>
    </w:p>
    <w:p w14:paraId="039A74D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7817A8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D46F03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#For the moving averages start with the </w:t>
      </w:r>
      <w:proofErr w:type="spellStart"/>
      <w:r w:rsidRPr="002D6E60">
        <w:rPr>
          <w:rFonts w:cstheme="minorHAnsi"/>
        </w:rPr>
        <w:t>deseasonalized</w:t>
      </w:r>
      <w:proofErr w:type="spellEnd"/>
      <w:r w:rsidRPr="002D6E60">
        <w:rPr>
          <w:rFonts w:cstheme="minorHAnsi"/>
        </w:rPr>
        <w:t xml:space="preserve"> data.  Don't forget to go back </w:t>
      </w:r>
    </w:p>
    <w:p w14:paraId="457940D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#to the regular data after that!!!  The ARIMA and related models take trend and</w:t>
      </w:r>
    </w:p>
    <w:p w14:paraId="57B89AE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#seasonality into consideration.  You only need to detrend and </w:t>
      </w:r>
      <w:proofErr w:type="spellStart"/>
      <w:r w:rsidRPr="002D6E60">
        <w:rPr>
          <w:rFonts w:cstheme="minorHAnsi"/>
        </w:rPr>
        <w:t>deseasonalize</w:t>
      </w:r>
      <w:proofErr w:type="spellEnd"/>
      <w:r w:rsidRPr="002D6E60">
        <w:rPr>
          <w:rFonts w:cstheme="minorHAnsi"/>
        </w:rPr>
        <w:t xml:space="preserve"> data</w:t>
      </w:r>
    </w:p>
    <w:p w14:paraId="601B1E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#for some types of smoothing such as moving averages! </w:t>
      </w:r>
    </w:p>
    <w:p w14:paraId="0B6F0A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E0585F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4F150C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8B60D9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#How do you choose the amount of time to generate the moving average over? It</w:t>
      </w:r>
    </w:p>
    <w:p w14:paraId="2B34EF9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#isn't that different from beginning to consider the </w:t>
      </w:r>
      <w:proofErr w:type="gramStart"/>
      <w:r w:rsidRPr="002D6E60">
        <w:rPr>
          <w:rFonts w:cstheme="minorHAnsi"/>
        </w:rPr>
        <w:t>time period</w:t>
      </w:r>
      <w:proofErr w:type="gramEnd"/>
      <w:r w:rsidRPr="002D6E60">
        <w:rPr>
          <w:rFonts w:cstheme="minorHAnsi"/>
        </w:rPr>
        <w:t xml:space="preserve"> for validation.</w:t>
      </w:r>
    </w:p>
    <w:p w14:paraId="28D940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#Shumeli suggests that you use the period associated with the seasonality in the</w:t>
      </w:r>
    </w:p>
    <w:p w14:paraId="319EF36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#data.  In this case a strong periodicity is annually or w, the size of the window</w:t>
      </w:r>
    </w:p>
    <w:p w14:paraId="39ED0A9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#over which we'll take the average, would equal 12, i.e. we'll take averages across</w:t>
      </w:r>
    </w:p>
    <w:p w14:paraId="55BD127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#12-month periods.  That is probably not a good choice to start with because that </w:t>
      </w:r>
    </w:p>
    <w:p w14:paraId="517A022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#would smooth out all the other features in the data too.  Let's start with a </w:t>
      </w:r>
    </w:p>
    <w:p w14:paraId="50B1380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#3-month moving average.  </w:t>
      </w:r>
    </w:p>
    <w:p w14:paraId="39BE742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A7AC45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#Note that I've gone back to a period from 1991 to 2016 removing any effects from</w:t>
      </w:r>
    </w:p>
    <w:p w14:paraId="32CA7AE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Covid </w:t>
      </w:r>
      <w:proofErr w:type="gramStart"/>
      <w:r w:rsidRPr="002D6E60">
        <w:rPr>
          <w:rFonts w:cstheme="minorHAnsi"/>
        </w:rPr>
        <w:t>lock-downs</w:t>
      </w:r>
      <w:proofErr w:type="gramEnd"/>
      <w:r w:rsidRPr="002D6E60">
        <w:rPr>
          <w:rFonts w:cstheme="minorHAnsi"/>
        </w:rPr>
        <w:t xml:space="preserve">.  </w:t>
      </w:r>
    </w:p>
    <w:p w14:paraId="1CDA704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31109C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FB1493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Amtrak_3MA &lt;- Amtrak.tsb.91.16_de</w:t>
      </w:r>
    </w:p>
    <w:p w14:paraId="0F53DEF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F9C80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20D68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work on the moving average smoothing beginning with the centered moving</w:t>
      </w:r>
    </w:p>
    <w:p w14:paraId="675C2F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#average</w:t>
      </w:r>
    </w:p>
    <w:p w14:paraId="56A3B1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0E5307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3820D0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Amtrak_3MA.19.16 &lt;- Amtrak_3MA |&gt;</w:t>
      </w:r>
    </w:p>
    <w:p w14:paraId="3F3B2C7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mutate(</w:t>
      </w:r>
      <w:proofErr w:type="gramEnd"/>
    </w:p>
    <w:p w14:paraId="5C25F0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'3-MA' = </w:t>
      </w:r>
      <w:proofErr w:type="gramStart"/>
      <w:r w:rsidRPr="002D6E60">
        <w:rPr>
          <w:rFonts w:cstheme="minorHAnsi"/>
        </w:rPr>
        <w:t>slider::</w:t>
      </w:r>
      <w:proofErr w:type="spellStart"/>
      <w:proofErr w:type="gramEnd"/>
      <w:r w:rsidRPr="002D6E60">
        <w:rPr>
          <w:rFonts w:cstheme="minorHAnsi"/>
        </w:rPr>
        <w:t>slide_</w:t>
      </w:r>
      <w:proofErr w:type="gramStart"/>
      <w:r w:rsidRPr="002D6E60">
        <w:rPr>
          <w:rFonts w:cstheme="minorHAnsi"/>
        </w:rPr>
        <w:t>dbl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value, mean,</w:t>
      </w:r>
    </w:p>
    <w:p w14:paraId="3691EAF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                 </w:t>
      </w:r>
      <w:proofErr w:type="gramStart"/>
      <w:r w:rsidRPr="002D6E60">
        <w:rPr>
          <w:rFonts w:cstheme="minorHAnsi"/>
        </w:rPr>
        <w:t>.before</w:t>
      </w:r>
      <w:proofErr w:type="gramEnd"/>
      <w:r w:rsidRPr="002D6E60">
        <w:rPr>
          <w:rFonts w:cstheme="minorHAnsi"/>
        </w:rPr>
        <w:t xml:space="preserve"> = 1</w:t>
      </w:r>
      <w:proofErr w:type="gramStart"/>
      <w:r w:rsidRPr="002D6E60">
        <w:rPr>
          <w:rFonts w:cstheme="minorHAnsi"/>
        </w:rPr>
        <w:t>, .after</w:t>
      </w:r>
      <w:proofErr w:type="gramEnd"/>
      <w:r w:rsidRPr="002D6E60">
        <w:rPr>
          <w:rFonts w:cstheme="minorHAnsi"/>
        </w:rPr>
        <w:t xml:space="preserve"> = 1</w:t>
      </w:r>
      <w:proofErr w:type="gramStart"/>
      <w:r w:rsidRPr="002D6E60">
        <w:rPr>
          <w:rFonts w:cstheme="minorHAnsi"/>
        </w:rPr>
        <w:t>, .complete</w:t>
      </w:r>
      <w:proofErr w:type="gramEnd"/>
      <w:r w:rsidRPr="002D6E60">
        <w:rPr>
          <w:rFonts w:cstheme="minorHAnsi"/>
        </w:rPr>
        <w:t xml:space="preserve"> = TRUE)</w:t>
      </w:r>
    </w:p>
    <w:p w14:paraId="16EED65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</w:t>
      </w:r>
    </w:p>
    <w:p w14:paraId="63A0FF8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2779B8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Amtrak_3MA.19.16 |&gt;</w:t>
      </w:r>
    </w:p>
    <w:p w14:paraId="31979BA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Amtrak_3MA$value) +</w:t>
      </w:r>
    </w:p>
    <w:p w14:paraId="203B6C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`3-MA`),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"#D55E00") +</w:t>
      </w:r>
    </w:p>
    <w:p w14:paraId="22C3F65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"Passenger Miles",</w:t>
      </w:r>
    </w:p>
    <w:p w14:paraId="52CF5AB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by Month and Centered Moving Average")</w:t>
      </w:r>
    </w:p>
    <w:p w14:paraId="77D85E9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2B1E2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D5BAC1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#Let's zoom into a few years to see exactly how the 3-month moving average</w:t>
      </w:r>
    </w:p>
    <w:p w14:paraId="00E5A9D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#is handling the fit.</w:t>
      </w:r>
    </w:p>
    <w:p w14:paraId="05B1CC3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0F4206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08C5DF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gramEnd"/>
      <w:r w:rsidRPr="002D6E60">
        <w:rPr>
          <w:rFonts w:cstheme="minorHAnsi"/>
        </w:rPr>
        <w:t>Amtrak.ts.91.16_detren)</w:t>
      </w:r>
    </w:p>
    <w:p w14:paraId="23FD613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A87A86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Amtrak_MAZoom_2001_03 &lt;- </w:t>
      </w:r>
      <w:proofErr w:type="gramStart"/>
      <w:r w:rsidRPr="002D6E60">
        <w:rPr>
          <w:rFonts w:cstheme="minorHAnsi"/>
        </w:rPr>
        <w:t>window(</w:t>
      </w:r>
      <w:proofErr w:type="gramEnd"/>
      <w:r w:rsidRPr="002D6E60">
        <w:rPr>
          <w:rFonts w:cstheme="minorHAnsi"/>
        </w:rPr>
        <w:t xml:space="preserve">Amtrak.ts.91.16_detren,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2001,1), </w:t>
      </w:r>
    </w:p>
    <w:p w14:paraId="5154593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                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2004,1), frequency = 12)</w:t>
      </w:r>
    </w:p>
    <w:p w14:paraId="2BEED4F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lastRenderedPageBreak/>
        <w:t>str(</w:t>
      </w:r>
      <w:proofErr w:type="gramEnd"/>
      <w:r w:rsidRPr="002D6E60">
        <w:rPr>
          <w:rFonts w:cstheme="minorHAnsi"/>
        </w:rPr>
        <w:t>Amtrak_MAZoom_2001_03)</w:t>
      </w:r>
    </w:p>
    <w:p w14:paraId="046BEC1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Amtrak.tsb_2001_03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Amtrak_MAZoom_2001_03)</w:t>
      </w:r>
    </w:p>
    <w:p w14:paraId="3B4D976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AB560B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Amtrak_3MA_2001_03 &lt;- Amtrak.tsb_2001_03 |&gt;</w:t>
      </w:r>
    </w:p>
    <w:p w14:paraId="0B4B5B3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mutate(</w:t>
      </w:r>
      <w:proofErr w:type="gramEnd"/>
    </w:p>
    <w:p w14:paraId="64F6281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'3-MA' = </w:t>
      </w:r>
      <w:proofErr w:type="gramStart"/>
      <w:r w:rsidRPr="002D6E60">
        <w:rPr>
          <w:rFonts w:cstheme="minorHAnsi"/>
        </w:rPr>
        <w:t>slider::</w:t>
      </w:r>
      <w:proofErr w:type="spellStart"/>
      <w:proofErr w:type="gramEnd"/>
      <w:r w:rsidRPr="002D6E60">
        <w:rPr>
          <w:rFonts w:cstheme="minorHAnsi"/>
        </w:rPr>
        <w:t>slide_</w:t>
      </w:r>
      <w:proofErr w:type="gramStart"/>
      <w:r w:rsidRPr="002D6E60">
        <w:rPr>
          <w:rFonts w:cstheme="minorHAnsi"/>
        </w:rPr>
        <w:t>dbl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value, mean,</w:t>
      </w:r>
    </w:p>
    <w:p w14:paraId="526BCFA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                 </w:t>
      </w:r>
      <w:proofErr w:type="gramStart"/>
      <w:r w:rsidRPr="002D6E60">
        <w:rPr>
          <w:rFonts w:cstheme="minorHAnsi"/>
        </w:rPr>
        <w:t>.before</w:t>
      </w:r>
      <w:proofErr w:type="gramEnd"/>
      <w:r w:rsidRPr="002D6E60">
        <w:rPr>
          <w:rFonts w:cstheme="minorHAnsi"/>
        </w:rPr>
        <w:t xml:space="preserve"> = 1</w:t>
      </w:r>
      <w:proofErr w:type="gramStart"/>
      <w:r w:rsidRPr="002D6E60">
        <w:rPr>
          <w:rFonts w:cstheme="minorHAnsi"/>
        </w:rPr>
        <w:t>, .after</w:t>
      </w:r>
      <w:proofErr w:type="gramEnd"/>
      <w:r w:rsidRPr="002D6E60">
        <w:rPr>
          <w:rFonts w:cstheme="minorHAnsi"/>
        </w:rPr>
        <w:t xml:space="preserve"> = 1</w:t>
      </w:r>
      <w:proofErr w:type="gramStart"/>
      <w:r w:rsidRPr="002D6E60">
        <w:rPr>
          <w:rFonts w:cstheme="minorHAnsi"/>
        </w:rPr>
        <w:t>, .complete</w:t>
      </w:r>
      <w:proofErr w:type="gramEnd"/>
      <w:r w:rsidRPr="002D6E60">
        <w:rPr>
          <w:rFonts w:cstheme="minorHAnsi"/>
        </w:rPr>
        <w:t xml:space="preserve"> = TRUE)</w:t>
      </w:r>
    </w:p>
    <w:p w14:paraId="0D0AB58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</w:t>
      </w:r>
    </w:p>
    <w:p w14:paraId="6EE1DC4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9CD1F8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Amtrak_3MA_2001_03 |&gt;</w:t>
      </w:r>
    </w:p>
    <w:p w14:paraId="7D40839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Amtrak.tsb_2001_03$value) +</w:t>
      </w:r>
    </w:p>
    <w:p w14:paraId="2F05457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Amtrak_3MA_2001_03$`3-MA`),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"#D55E00") +</w:t>
      </w:r>
    </w:p>
    <w:p w14:paraId="7846F1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"Passenger Miles",</w:t>
      </w:r>
    </w:p>
    <w:p w14:paraId="54BDAE1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by Month and Centered Moving Average")</w:t>
      </w:r>
    </w:p>
    <w:p w14:paraId="0BCC203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0FBB2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30EA72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#Ok, you can see how the moving average "</w:t>
      </w:r>
      <w:proofErr w:type="spellStart"/>
      <w:r w:rsidRPr="002D6E60">
        <w:rPr>
          <w:rFonts w:cstheme="minorHAnsi"/>
        </w:rPr>
        <w:t>smoothes</w:t>
      </w:r>
      <w:proofErr w:type="spellEnd"/>
      <w:r w:rsidRPr="002D6E60">
        <w:rPr>
          <w:rFonts w:cstheme="minorHAnsi"/>
        </w:rPr>
        <w:t>" out the peaks and troughs in</w:t>
      </w:r>
    </w:p>
    <w:p w14:paraId="242F0D5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data. Using the centered moving average, the fit follows the values in the data</w:t>
      </w:r>
    </w:p>
    <w:p w14:paraId="3C2050D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as</w:t>
      </w:r>
      <w:proofErr w:type="gramEnd"/>
      <w:r w:rsidRPr="002D6E60">
        <w:rPr>
          <w:rFonts w:cstheme="minorHAnsi"/>
        </w:rPr>
        <w:t xml:space="preserve"> they increase and decrease. </w:t>
      </w:r>
    </w:p>
    <w:p w14:paraId="3ECB5BA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A88951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4CCC21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E3EB6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#Let's look at those same zoomed in years to see exactly how the 3-month trailing </w:t>
      </w:r>
    </w:p>
    <w:p w14:paraId="06E4D94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#moving average is handling the fit.</w:t>
      </w:r>
    </w:p>
    <w:p w14:paraId="146F635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041BF9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55FE14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Amtrak.ts_2001_03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2001,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2004, 1), </w:t>
      </w:r>
      <w:proofErr w:type="spellStart"/>
      <w:r w:rsidRPr="002D6E60">
        <w:rPr>
          <w:rFonts w:cstheme="minorHAnsi"/>
        </w:rPr>
        <w:t>freq</w:t>
      </w:r>
      <w:proofErr w:type="spellEnd"/>
      <w:r w:rsidRPr="002D6E60">
        <w:rPr>
          <w:rFonts w:cstheme="minorHAnsi"/>
        </w:rPr>
        <w:t xml:space="preserve"> = 12)</w:t>
      </w:r>
    </w:p>
    <w:p w14:paraId="0A52C12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Amtrak.tsb_2001_03 &lt;- </w:t>
      </w:r>
      <w:proofErr w:type="spellStart"/>
      <w:r w:rsidRPr="002D6E60">
        <w:rPr>
          <w:rFonts w:cstheme="minorHAnsi"/>
        </w:rPr>
        <w:t>as_</w:t>
      </w:r>
      <w:proofErr w:type="gramStart"/>
      <w:r w:rsidRPr="002D6E60">
        <w:rPr>
          <w:rFonts w:cstheme="minorHAnsi"/>
        </w:rPr>
        <w:t>tsibble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Amtrak.ts_2001_03)</w:t>
      </w:r>
    </w:p>
    <w:p w14:paraId="23C7E26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644A9C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Amtrak_3MATR_2001_03 &lt;- Amtrak.tsb_2001_03 |&gt;</w:t>
      </w:r>
    </w:p>
    <w:p w14:paraId="53334C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mutate(</w:t>
      </w:r>
      <w:proofErr w:type="gramEnd"/>
    </w:p>
    <w:p w14:paraId="7213764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'3-MA' = </w:t>
      </w:r>
      <w:proofErr w:type="gramStart"/>
      <w:r w:rsidRPr="002D6E60">
        <w:rPr>
          <w:rFonts w:cstheme="minorHAnsi"/>
        </w:rPr>
        <w:t>slider::</w:t>
      </w:r>
      <w:proofErr w:type="spellStart"/>
      <w:proofErr w:type="gramEnd"/>
      <w:r w:rsidRPr="002D6E60">
        <w:rPr>
          <w:rFonts w:cstheme="minorHAnsi"/>
        </w:rPr>
        <w:t>slide_</w:t>
      </w:r>
      <w:proofErr w:type="gramStart"/>
      <w:r w:rsidRPr="002D6E60">
        <w:rPr>
          <w:rFonts w:cstheme="minorHAnsi"/>
        </w:rPr>
        <w:t>dbl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value, mean,</w:t>
      </w:r>
    </w:p>
    <w:p w14:paraId="6FAE560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                   </w:t>
      </w:r>
      <w:proofErr w:type="gramStart"/>
      <w:r w:rsidRPr="002D6E60">
        <w:rPr>
          <w:rFonts w:cstheme="minorHAnsi"/>
        </w:rPr>
        <w:t>.before</w:t>
      </w:r>
      <w:proofErr w:type="gramEnd"/>
      <w:r w:rsidRPr="002D6E60">
        <w:rPr>
          <w:rFonts w:cstheme="minorHAnsi"/>
        </w:rPr>
        <w:t xml:space="preserve"> = 2</w:t>
      </w:r>
      <w:proofErr w:type="gramStart"/>
      <w:r w:rsidRPr="002D6E60">
        <w:rPr>
          <w:rFonts w:cstheme="minorHAnsi"/>
        </w:rPr>
        <w:t>, .after</w:t>
      </w:r>
      <w:proofErr w:type="gramEnd"/>
      <w:r w:rsidRPr="002D6E60">
        <w:rPr>
          <w:rFonts w:cstheme="minorHAnsi"/>
        </w:rPr>
        <w:t xml:space="preserve"> = 0</w:t>
      </w:r>
      <w:proofErr w:type="gramStart"/>
      <w:r w:rsidRPr="002D6E60">
        <w:rPr>
          <w:rFonts w:cstheme="minorHAnsi"/>
        </w:rPr>
        <w:t>, .complete</w:t>
      </w:r>
      <w:proofErr w:type="gramEnd"/>
      <w:r w:rsidRPr="002D6E60">
        <w:rPr>
          <w:rFonts w:cstheme="minorHAnsi"/>
        </w:rPr>
        <w:t xml:space="preserve"> = TRUE)</w:t>
      </w:r>
    </w:p>
    <w:p w14:paraId="0E27B7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)</w:t>
      </w:r>
    </w:p>
    <w:p w14:paraId="24B3579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F34E52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Amtrak_3MATR_2001_03 |&gt;</w:t>
      </w:r>
    </w:p>
    <w:p w14:paraId="7B48993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Amtrak.tsb_2001_03$value) +</w:t>
      </w:r>
    </w:p>
    <w:p w14:paraId="2B2B5AE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geom_</w:t>
      </w:r>
      <w:proofErr w:type="gramStart"/>
      <w:r w:rsidRPr="002D6E60">
        <w:rPr>
          <w:rFonts w:cstheme="minorHAnsi"/>
        </w:rPr>
        <w:t>line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aes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y = Amtrak_3MATR_2001_03$`3-MA`), </w:t>
      </w:r>
      <w:proofErr w:type="spellStart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"#D55E00") +</w:t>
      </w:r>
    </w:p>
    <w:p w14:paraId="394A39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y = "Passenger Miles",</w:t>
      </w:r>
    </w:p>
    <w:p w14:paraId="6F8E27C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title = "Amtrak Passenger Miles by Month and Trailing Moving Average")</w:t>
      </w:r>
    </w:p>
    <w:p w14:paraId="3B9872B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27632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B782AF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you can see that the up/down movement of values in the fit trails the actual values.</w:t>
      </w:r>
    </w:p>
    <w:p w14:paraId="7C14997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D4F9D4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251982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F47684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#Let's look at a specific example that incorporates moving average smoothing and a </w:t>
      </w:r>
    </w:p>
    <w:p w14:paraId="7177A67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#prescribed (3 year) validation period.  </w:t>
      </w:r>
      <w:proofErr w:type="gramStart"/>
      <w:r w:rsidRPr="002D6E60">
        <w:rPr>
          <w:rFonts w:cstheme="minorHAnsi"/>
        </w:rPr>
        <w:t>So</w:t>
      </w:r>
      <w:proofErr w:type="gramEnd"/>
      <w:r w:rsidRPr="002D6E60">
        <w:rPr>
          <w:rFonts w:cstheme="minorHAnsi"/>
        </w:rPr>
        <w:t xml:space="preserve"> I don't mix up anything I'll go back to</w:t>
      </w:r>
    </w:p>
    <w:p w14:paraId="163ABC4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original Amtrak Ridership values but divide by 1000. to get them scaled a little.</w:t>
      </w:r>
    </w:p>
    <w:p w14:paraId="6656233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#I'll zoom into the years between 1991 and 2004 (one of the periods we considered before).</w:t>
      </w:r>
    </w:p>
    <w:p w14:paraId="119302D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FE12C4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C6D6E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setwd</w:t>
      </w:r>
      <w:proofErr w:type="spellEnd"/>
      <w:r w:rsidRPr="002D6E60">
        <w:rPr>
          <w:rFonts w:cstheme="minorHAnsi"/>
        </w:rPr>
        <w:t>("/Users/</w:t>
      </w:r>
      <w:proofErr w:type="spellStart"/>
      <w:r w:rsidRPr="002D6E60">
        <w:rPr>
          <w:rFonts w:cstheme="minorHAnsi"/>
        </w:rPr>
        <w:t>nkohei</w:t>
      </w:r>
      <w:proofErr w:type="spellEnd"/>
      <w:r w:rsidRPr="002D6E60">
        <w:rPr>
          <w:rFonts w:cstheme="minorHAnsi"/>
        </w:rPr>
        <w:t>/Workspace/McDaniel-Repository/535/lab3")</w:t>
      </w:r>
    </w:p>
    <w:p w14:paraId="5D2C474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 &lt;- read.csv("Amtrak1991-2024.csv")</w:t>
      </w:r>
    </w:p>
    <w:p w14:paraId="06B72C1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colnames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 xml:space="preserve">Amtrak) &lt;-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"Month", "Ridership", "</w:t>
      </w:r>
      <w:proofErr w:type="spellStart"/>
      <w:r w:rsidRPr="002D6E60">
        <w:rPr>
          <w:rFonts w:cstheme="minorHAnsi"/>
        </w:rPr>
        <w:t>PassengerMiles</w:t>
      </w:r>
      <w:proofErr w:type="spellEnd"/>
      <w:r w:rsidRPr="002D6E60">
        <w:rPr>
          <w:rFonts w:cstheme="minorHAnsi"/>
        </w:rPr>
        <w:t>", "</w:t>
      </w:r>
      <w:proofErr w:type="spellStart"/>
      <w:r w:rsidRPr="002D6E60">
        <w:rPr>
          <w:rFonts w:cstheme="minorHAnsi"/>
        </w:rPr>
        <w:t>RidersReported</w:t>
      </w:r>
      <w:proofErr w:type="spellEnd"/>
      <w:r w:rsidRPr="002D6E60">
        <w:rPr>
          <w:rFonts w:cstheme="minorHAnsi"/>
        </w:rPr>
        <w:t>")</w:t>
      </w:r>
    </w:p>
    <w:p w14:paraId="3C2311C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View(</w:t>
      </w:r>
      <w:proofErr w:type="gramEnd"/>
      <w:r w:rsidRPr="002D6E60">
        <w:rPr>
          <w:rFonts w:cstheme="minorHAnsi"/>
        </w:rPr>
        <w:t>Amtrak)</w:t>
      </w:r>
    </w:p>
    <w:p w14:paraId="286E95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lastRenderedPageBreak/>
        <w:t>str(</w:t>
      </w:r>
      <w:proofErr w:type="gramEnd"/>
      <w:r w:rsidRPr="002D6E60">
        <w:rPr>
          <w:rFonts w:cstheme="minorHAnsi"/>
        </w:rPr>
        <w:t>Amtrak)</w:t>
      </w:r>
    </w:p>
    <w:p w14:paraId="3572D9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Amtrak</w:t>
      </w:r>
    </w:p>
    <w:p w14:paraId="120F415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E4B97A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504C53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#Take care of the date format and data type and produce the results from Lab#1</w:t>
      </w:r>
    </w:p>
    <w:p w14:paraId="030EC4F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8A8215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513AA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Amtrak$Month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mdy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Amtrak$Month</w:t>
      </w:r>
      <w:proofErr w:type="spellEnd"/>
      <w:r w:rsidRPr="002D6E60">
        <w:rPr>
          <w:rFonts w:cstheme="minorHAnsi"/>
        </w:rPr>
        <w:t>)</w:t>
      </w:r>
    </w:p>
    <w:p w14:paraId="2E867AF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str(</w:t>
      </w:r>
      <w:proofErr w:type="gramEnd"/>
      <w:r w:rsidRPr="002D6E60">
        <w:rPr>
          <w:rFonts w:cstheme="minorHAnsi"/>
        </w:rPr>
        <w:t>Amtrak)</w:t>
      </w:r>
    </w:p>
    <w:p w14:paraId="78276B2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B47B8A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9848D2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#Start the code to plot the time series and moving average.</w:t>
      </w:r>
    </w:p>
    <w:p w14:paraId="5D27F5D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1104AA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90C859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Amtrak$Ridership</w:t>
      </w:r>
      <w:proofErr w:type="spellEnd"/>
      <w:r w:rsidRPr="002D6E60">
        <w:rPr>
          <w:rFonts w:cstheme="minorHAnsi"/>
        </w:rPr>
        <w:t xml:space="preserve"> &lt;- </w:t>
      </w:r>
      <w:proofErr w:type="spellStart"/>
      <w:r w:rsidRPr="002D6E60">
        <w:rPr>
          <w:rFonts w:cstheme="minorHAnsi"/>
        </w:rPr>
        <w:t>Amtrak$Ridership</w:t>
      </w:r>
      <w:proofErr w:type="spellEnd"/>
      <w:r w:rsidRPr="002D6E60">
        <w:rPr>
          <w:rFonts w:cstheme="minorHAnsi"/>
        </w:rPr>
        <w:t>/1000.</w:t>
      </w:r>
    </w:p>
    <w:p w14:paraId="006DD0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head(</w:t>
      </w:r>
      <w:proofErr w:type="gramEnd"/>
      <w:r w:rsidRPr="002D6E60">
        <w:rPr>
          <w:rFonts w:cstheme="minorHAnsi"/>
        </w:rPr>
        <w:t>Amtrak)</w:t>
      </w:r>
    </w:p>
    <w:p w14:paraId="0FD2F5D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ridership.ts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Amtrak$Ridership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2004, 3), </w:t>
      </w:r>
      <w:proofErr w:type="spellStart"/>
      <w:r w:rsidRPr="002D6E60">
        <w:rPr>
          <w:rFonts w:cstheme="minorHAnsi"/>
        </w:rPr>
        <w:t>freq</w:t>
      </w:r>
      <w:proofErr w:type="spellEnd"/>
      <w:r w:rsidRPr="002D6E60">
        <w:rPr>
          <w:rFonts w:cstheme="minorHAnsi"/>
        </w:rPr>
        <w:t xml:space="preserve"> = 12)</w:t>
      </w:r>
    </w:p>
    <w:p w14:paraId="2B2DE34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A757D5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85640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#This is an example from </w:t>
      </w:r>
      <w:proofErr w:type="spellStart"/>
      <w:r w:rsidRPr="002D6E60">
        <w:rPr>
          <w:rFonts w:cstheme="minorHAnsi"/>
        </w:rPr>
        <w:t>Shumeli's</w:t>
      </w:r>
      <w:proofErr w:type="spellEnd"/>
      <w:r w:rsidRPr="002D6E60">
        <w:rPr>
          <w:rFonts w:cstheme="minorHAnsi"/>
        </w:rPr>
        <w:t xml:space="preserve"> book, </w:t>
      </w:r>
      <w:proofErr w:type="spellStart"/>
      <w:r w:rsidRPr="002D6E60">
        <w:rPr>
          <w:rFonts w:cstheme="minorHAnsi"/>
        </w:rPr>
        <w:t>Practicval</w:t>
      </w:r>
      <w:proofErr w:type="spellEnd"/>
      <w:r w:rsidRPr="002D6E60">
        <w:rPr>
          <w:rFonts w:cstheme="minorHAnsi"/>
        </w:rPr>
        <w:t xml:space="preserve"> Time Series Forecasting with R. </w:t>
      </w:r>
    </w:p>
    <w:p w14:paraId="0FF7E79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47C2CB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ACC21B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 xml:space="preserve"> &lt;- 36</w:t>
      </w:r>
    </w:p>
    <w:p w14:paraId="24353DC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&lt;- length(</w:t>
      </w:r>
      <w:proofErr w:type="spellStart"/>
      <w:r w:rsidRPr="002D6E60">
        <w:rPr>
          <w:rFonts w:cstheme="minorHAnsi"/>
        </w:rPr>
        <w:t>ridership.ts</w:t>
      </w:r>
      <w:proofErr w:type="spellEnd"/>
      <w:r w:rsidRPr="002D6E60">
        <w:rPr>
          <w:rFonts w:cstheme="minorHAnsi"/>
        </w:rPr>
        <w:t xml:space="preserve">) - </w:t>
      </w:r>
      <w:proofErr w:type="spellStart"/>
      <w:r w:rsidRPr="002D6E60">
        <w:rPr>
          <w:rFonts w:cstheme="minorHAnsi"/>
        </w:rPr>
        <w:t>nValid</w:t>
      </w:r>
      <w:proofErr w:type="spellEnd"/>
    </w:p>
    <w:p w14:paraId="299005E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proofErr w:type="gramEnd"/>
      <w:r w:rsidRPr="002D6E60">
        <w:rPr>
          <w:rFonts w:cstheme="minorHAnsi"/>
        </w:rPr>
        <w:t>ridership.ts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>))</w:t>
      </w:r>
    </w:p>
    <w:p w14:paraId="153E26E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proofErr w:type="gramEnd"/>
      <w:r w:rsidRPr="002D6E60">
        <w:rPr>
          <w:rFonts w:cstheme="minorHAnsi"/>
        </w:rPr>
        <w:t>ridership.ts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>))</w:t>
      </w:r>
    </w:p>
    <w:p w14:paraId="0C67107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ma.trailing</w:t>
      </w:r>
      <w:proofErr w:type="spellEnd"/>
      <w:proofErr w:type="gram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rollmean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>, k = 12, align = "right")</w:t>
      </w:r>
    </w:p>
    <w:p w14:paraId="68EEC12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last.ma &lt;- </w:t>
      </w:r>
      <w:proofErr w:type="gramStart"/>
      <w:r w:rsidRPr="002D6E60">
        <w:rPr>
          <w:rFonts w:cstheme="minorHAnsi"/>
        </w:rPr>
        <w:t>tail(</w:t>
      </w:r>
      <w:proofErr w:type="spellStart"/>
      <w:r w:rsidRPr="002D6E60">
        <w:rPr>
          <w:rFonts w:cstheme="minorHAnsi"/>
        </w:rPr>
        <w:t>ma.trailing</w:t>
      </w:r>
      <w:proofErr w:type="spellEnd"/>
      <w:proofErr w:type="gramEnd"/>
      <w:r w:rsidRPr="002D6E60">
        <w:rPr>
          <w:rFonts w:cstheme="minorHAnsi"/>
        </w:rPr>
        <w:t>, 1)</w:t>
      </w:r>
    </w:p>
    <w:p w14:paraId="2A753EF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lastRenderedPageBreak/>
        <w:t>ma.trailing</w:t>
      </w:r>
      <w:proofErr w:type="gramEnd"/>
      <w:r w:rsidRPr="002D6E60">
        <w:rPr>
          <w:rFonts w:cstheme="minorHAnsi"/>
        </w:rPr>
        <w:t>.pred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(rep(</w:t>
      </w:r>
      <w:proofErr w:type="gramEnd"/>
      <w:r w:rsidRPr="002D6E60">
        <w:rPr>
          <w:rFonts w:cstheme="minorHAnsi"/>
        </w:rPr>
        <w:t xml:space="preserve">last.ma,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 xml:space="preserve">),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 xml:space="preserve">), </w:t>
      </w:r>
      <w:proofErr w:type="spellStart"/>
      <w:r w:rsidRPr="002D6E60">
        <w:rPr>
          <w:rFonts w:cstheme="minorHAnsi"/>
        </w:rPr>
        <w:t>freq</w:t>
      </w:r>
      <w:proofErr w:type="spellEnd"/>
      <w:r w:rsidRPr="002D6E60">
        <w:rPr>
          <w:rFonts w:cstheme="minorHAnsi"/>
        </w:rPr>
        <w:t xml:space="preserve"> = 12)</w:t>
      </w:r>
    </w:p>
    <w:p w14:paraId="6EFE402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AF02CF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 Figure 5-3</w:t>
      </w:r>
    </w:p>
    <w:p w14:paraId="5AFA429E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proofErr w:type="gramEnd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ylim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1300, 2600</w:t>
      </w:r>
      <w:proofErr w:type="gramStart"/>
      <w:r w:rsidRPr="002D6E60">
        <w:rPr>
          <w:rFonts w:cstheme="minorHAnsi"/>
        </w:rPr>
        <w:t xml:space="preserve">),  </w:t>
      </w:r>
      <w:proofErr w:type="spellStart"/>
      <w:r w:rsidRPr="002D6E60">
        <w:rPr>
          <w:rFonts w:cstheme="minorHAnsi"/>
        </w:rPr>
        <w:t>ylab</w:t>
      </w:r>
      <w:proofErr w:type="spellEnd"/>
      <w:proofErr w:type="gramEnd"/>
      <w:r w:rsidRPr="002D6E60">
        <w:rPr>
          <w:rFonts w:cstheme="minorHAnsi"/>
        </w:rPr>
        <w:t xml:space="preserve"> = "Ridership",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"l", </w:t>
      </w:r>
      <w:proofErr w:type="spellStart"/>
      <w:r w:rsidRPr="002D6E60">
        <w:rPr>
          <w:rFonts w:cstheme="minorHAnsi"/>
        </w:rPr>
        <w:t>xaxt</w:t>
      </w:r>
      <w:proofErr w:type="spellEnd"/>
      <w:r w:rsidRPr="002D6E60">
        <w:rPr>
          <w:rFonts w:cstheme="minorHAnsi"/>
        </w:rPr>
        <w:t xml:space="preserve"> = "n", </w:t>
      </w:r>
      <w:proofErr w:type="spellStart"/>
      <w:r w:rsidRPr="002D6E60">
        <w:rPr>
          <w:rFonts w:cstheme="minorHAnsi"/>
        </w:rPr>
        <w:t>xlim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1991,2006.25), main = "")</w:t>
      </w:r>
    </w:p>
    <w:p w14:paraId="4DDA926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axis(</w:t>
      </w:r>
      <w:proofErr w:type="gramEnd"/>
      <w:r w:rsidRPr="002D6E60">
        <w:rPr>
          <w:rFonts w:cstheme="minorHAnsi"/>
        </w:rPr>
        <w:t xml:space="preserve">1, at = </w:t>
      </w:r>
      <w:proofErr w:type="gramStart"/>
      <w:r w:rsidRPr="002D6E60">
        <w:rPr>
          <w:rFonts w:cstheme="minorHAnsi"/>
        </w:rPr>
        <w:t>seq(</w:t>
      </w:r>
      <w:proofErr w:type="gramEnd"/>
      <w:r w:rsidRPr="002D6E60">
        <w:rPr>
          <w:rFonts w:cstheme="minorHAnsi"/>
        </w:rPr>
        <w:t xml:space="preserve">1991, 2006, 1), labels = </w:t>
      </w:r>
      <w:proofErr w:type="gramStart"/>
      <w:r w:rsidRPr="002D6E60">
        <w:rPr>
          <w:rFonts w:cstheme="minorHAnsi"/>
        </w:rPr>
        <w:t>format(seq(</w:t>
      </w:r>
      <w:proofErr w:type="gramEnd"/>
      <w:r w:rsidRPr="002D6E60">
        <w:rPr>
          <w:rFonts w:cstheme="minorHAnsi"/>
        </w:rPr>
        <w:t>1991, 2006, 1)))</w:t>
      </w:r>
    </w:p>
    <w:p w14:paraId="552F153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r w:rsidRPr="002D6E60">
        <w:rPr>
          <w:rFonts w:cstheme="minorHAnsi"/>
        </w:rPr>
        <w:t>ma.trailing</w:t>
      </w:r>
      <w:proofErr w:type="spellEnd"/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2) </w:t>
      </w:r>
    </w:p>
    <w:p w14:paraId="0A4DC7B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r w:rsidRPr="002D6E60">
        <w:rPr>
          <w:rFonts w:cstheme="minorHAnsi"/>
        </w:rPr>
        <w:t>ma.trailing</w:t>
      </w:r>
      <w:proofErr w:type="gramEnd"/>
      <w:r w:rsidRPr="002D6E60">
        <w:rPr>
          <w:rFonts w:cstheme="minorHAnsi"/>
        </w:rPr>
        <w:t>.pred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2, col = "blue", </w:t>
      </w:r>
      <w:proofErr w:type="spellStart"/>
      <w:r w:rsidRPr="002D6E60">
        <w:rPr>
          <w:rFonts w:cstheme="minorHAnsi"/>
        </w:rPr>
        <w:t>lty</w:t>
      </w:r>
      <w:proofErr w:type="spellEnd"/>
      <w:r w:rsidRPr="002D6E60">
        <w:rPr>
          <w:rFonts w:cstheme="minorHAnsi"/>
        </w:rPr>
        <w:t xml:space="preserve"> = 2) </w:t>
      </w:r>
    </w:p>
    <w:p w14:paraId="64F428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lines(</w:t>
      </w: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>)</w:t>
      </w:r>
    </w:p>
    <w:p w14:paraId="05B8040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lines(c(</w:t>
      </w:r>
      <w:proofErr w:type="gramEnd"/>
      <w:r w:rsidRPr="002D6E60">
        <w:rPr>
          <w:rFonts w:cstheme="minorHAnsi"/>
        </w:rPr>
        <w:t xml:space="preserve">2004.25 - 3, 2004.25 - 3),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0, 3500)) </w:t>
      </w:r>
    </w:p>
    <w:p w14:paraId="7F7E400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lines(c(</w:t>
      </w:r>
      <w:proofErr w:type="gramEnd"/>
      <w:r w:rsidRPr="002D6E60">
        <w:rPr>
          <w:rFonts w:cstheme="minorHAnsi"/>
        </w:rPr>
        <w:t xml:space="preserve">2004.25, 2004.25),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0, 3500))</w:t>
      </w:r>
    </w:p>
    <w:p w14:paraId="296C1A9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1996.25, 2500, "Training")</w:t>
      </w:r>
    </w:p>
    <w:p w14:paraId="334449C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2002.75, 2500, "Validation")</w:t>
      </w:r>
    </w:p>
    <w:p w14:paraId="5DD0137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2005.25, 2500, "Future")</w:t>
      </w:r>
    </w:p>
    <w:p w14:paraId="1288905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arrows(</w:t>
      </w:r>
      <w:proofErr w:type="gramEnd"/>
      <w:r w:rsidRPr="002D6E60">
        <w:rPr>
          <w:rFonts w:cstheme="minorHAnsi"/>
        </w:rPr>
        <w:t xml:space="preserve">2004 - 3, 2450, 1991.25, 2450,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1,angle</w:t>
      </w:r>
      <w:proofErr w:type="gramEnd"/>
      <w:r w:rsidRPr="002D6E60">
        <w:rPr>
          <w:rFonts w:cstheme="minorHAnsi"/>
        </w:rPr>
        <w:t xml:space="preserve"> = 30)</w:t>
      </w:r>
    </w:p>
    <w:p w14:paraId="1C15D24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arrows(</w:t>
      </w:r>
      <w:proofErr w:type="gramEnd"/>
      <w:r w:rsidRPr="002D6E60">
        <w:rPr>
          <w:rFonts w:cstheme="minorHAnsi"/>
        </w:rPr>
        <w:t xml:space="preserve">2004.5 - 3, 2450, 2004, 2450,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1,angle</w:t>
      </w:r>
      <w:proofErr w:type="gramEnd"/>
      <w:r w:rsidRPr="002D6E60">
        <w:rPr>
          <w:rFonts w:cstheme="minorHAnsi"/>
        </w:rPr>
        <w:t xml:space="preserve"> = 30)</w:t>
      </w:r>
    </w:p>
    <w:p w14:paraId="0C3035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arrows(</w:t>
      </w:r>
      <w:proofErr w:type="gramEnd"/>
      <w:r w:rsidRPr="002D6E60">
        <w:rPr>
          <w:rFonts w:cstheme="minorHAnsi"/>
        </w:rPr>
        <w:t xml:space="preserve">2004.5, 2450, 2006, 2450,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1, angle = 30)</w:t>
      </w:r>
    </w:p>
    <w:p w14:paraId="308D9F3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420F5D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F8407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is an interesting plot.  You can see that using a window of 12 months (or</w:t>
      </w:r>
    </w:p>
    <w:p w14:paraId="471453E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#annually) really smooths out a lot of the fluctuations in the Amtrak data. This</w:t>
      </w:r>
    </w:p>
    <w:p w14:paraId="71E3260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#might or might not be a good thing.  If you want to keep the information about </w:t>
      </w:r>
    </w:p>
    <w:p w14:paraId="32377A7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#periodicities smaller than annual then it is bad.  You will have "smoothed" out</w:t>
      </w:r>
    </w:p>
    <w:p w14:paraId="15630F6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#or lost all that information.  If you only are interested in a general idea of</w:t>
      </w:r>
    </w:p>
    <w:p w14:paraId="14530E9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whether</w:t>
      </w:r>
      <w:proofErr w:type="gramEnd"/>
      <w:r w:rsidRPr="002D6E60">
        <w:rPr>
          <w:rFonts w:cstheme="minorHAnsi"/>
        </w:rPr>
        <w:t xml:space="preserve"> or not the ridership is increasing or decreasing then it is probably ok.</w:t>
      </w:r>
    </w:p>
    <w:p w14:paraId="5164138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74DAC8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9E0C7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4F5B211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#Other things to keep in mind is that these simple methods, like moving averages,</w:t>
      </w:r>
    </w:p>
    <w:p w14:paraId="7611F04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#don't work with data that includes a trend or seasonality.  You need to remove</w:t>
      </w:r>
    </w:p>
    <w:p w14:paraId="293BF4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#that from the data prior to applying a moving average.  If you use a trailing </w:t>
      </w:r>
    </w:p>
    <w:p w14:paraId="7C1D57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#moving average with w = 1 you will get the same result as a naive forecast.  </w:t>
      </w:r>
    </w:p>
    <w:p w14:paraId="0CAB5DC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5383F6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9E441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4B7A69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consider the seasonal naive method of "simple" forecasting</w:t>
      </w:r>
    </w:p>
    <w:p w14:paraId="547DEF1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E4A9DE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F98582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AmtrakSNaive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proofErr w:type="gramEnd"/>
      <w:r w:rsidRPr="002D6E60">
        <w:rPr>
          <w:rFonts w:cstheme="minorHAnsi"/>
        </w:rPr>
        <w:t>Amtrak.ts</w:t>
      </w:r>
      <w:proofErr w:type="spellEnd"/>
      <w:r w:rsidRPr="002D6E60">
        <w:rPr>
          <w:rFonts w:cstheme="minorHAnsi"/>
        </w:rPr>
        <w:t>, start=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6))</w:t>
      </w:r>
    </w:p>
    <w:p w14:paraId="627A6A5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AmtrakSNaive</w:t>
      </w:r>
      <w:proofErr w:type="spellEnd"/>
      <w:r w:rsidRPr="002D6E60">
        <w:rPr>
          <w:rFonts w:cstheme="minorHAnsi"/>
        </w:rPr>
        <w:t>) +</w:t>
      </w:r>
    </w:p>
    <w:p w14:paraId="0D4D8E5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Start"/>
      <w:r w:rsidRPr="002D6E60">
        <w:rPr>
          <w:rFonts w:cstheme="minorHAnsi"/>
        </w:rPr>
        <w:t>snaive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AmtrakSNaive</w:t>
      </w:r>
      <w:proofErr w:type="spellEnd"/>
      <w:r w:rsidRPr="002D6E60">
        <w:rPr>
          <w:rFonts w:cstheme="minorHAnsi"/>
        </w:rPr>
        <w:t>), h = 36,</w:t>
      </w:r>
    </w:p>
    <w:p w14:paraId="7359EB6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       series = "Seasonal naive", PI=FALSE) +</w:t>
      </w:r>
    </w:p>
    <w:p w14:paraId="5BA7D14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 and Seasonal Naive Forecast") +</w:t>
      </w:r>
    </w:p>
    <w:p w14:paraId="5014D0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("Time") +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4996AA6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"Forecast"))</w:t>
      </w:r>
    </w:p>
    <w:p w14:paraId="34133F2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16A94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0E05F8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 naive forecast just uses the last period values as the forecast for future</w:t>
      </w:r>
    </w:p>
    <w:p w14:paraId="4ABD9B8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#periods.  It will never change.  </w:t>
      </w:r>
      <w:proofErr w:type="gramStart"/>
      <w:r w:rsidRPr="002D6E60">
        <w:rPr>
          <w:rFonts w:cstheme="minorHAnsi"/>
        </w:rPr>
        <w:t>Obviously</w:t>
      </w:r>
      <w:proofErr w:type="gramEnd"/>
      <w:r w:rsidRPr="002D6E60">
        <w:rPr>
          <w:rFonts w:cstheme="minorHAnsi"/>
        </w:rPr>
        <w:t xml:space="preserve"> this is "usually" a bad way</w:t>
      </w:r>
    </w:p>
    <w:p w14:paraId="6705646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#of forecasting.  </w:t>
      </w:r>
      <w:proofErr w:type="gramStart"/>
      <w:r w:rsidRPr="002D6E60">
        <w:rPr>
          <w:rFonts w:cstheme="minorHAnsi"/>
        </w:rPr>
        <w:t>But,</w:t>
      </w:r>
      <w:proofErr w:type="gramEnd"/>
      <w:r w:rsidRPr="002D6E60">
        <w:rPr>
          <w:rFonts w:cstheme="minorHAnsi"/>
        </w:rPr>
        <w:t xml:space="preserve"> where values almost never change and keeping things</w:t>
      </w:r>
    </w:p>
    <w:p w14:paraId="54EAEBF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#as simple as possible then the Naive forecast can be pretty good.  </w:t>
      </w:r>
    </w:p>
    <w:p w14:paraId="536B1CF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F42754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39A57A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32144E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 Step 7 **************************</w:t>
      </w:r>
    </w:p>
    <w:p w14:paraId="7E5C7A2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3CC7F5A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E27D15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89625D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#Let's look more at Exponential Smoothing. First, we'll build a model using the</w:t>
      </w:r>
    </w:p>
    <w:p w14:paraId="73363D8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command.  Remember that usually these acronyms have the same or similar</w:t>
      </w:r>
    </w:p>
    <w:p w14:paraId="02E487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#meanings.  </w:t>
      </w:r>
      <w:proofErr w:type="spell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 xml:space="preserve"> is error-trend-seasonality.  </w:t>
      </w:r>
      <w:proofErr w:type="spellStart"/>
      <w:r w:rsidRPr="002D6E60">
        <w:rPr>
          <w:rFonts w:cstheme="minorHAnsi"/>
        </w:rPr>
        <w:t>stl</w:t>
      </w:r>
      <w:proofErr w:type="spellEnd"/>
      <w:r w:rsidRPr="002D6E60">
        <w:rPr>
          <w:rFonts w:cstheme="minorHAnsi"/>
        </w:rPr>
        <w:t xml:space="preserve"> is seasonality-trend-level. However,</w:t>
      </w:r>
    </w:p>
    <w:p w14:paraId="1429002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even</w:t>
      </w:r>
      <w:proofErr w:type="gramEnd"/>
      <w:r w:rsidRPr="002D6E60">
        <w:rPr>
          <w:rFonts w:cstheme="minorHAnsi"/>
        </w:rPr>
        <w:t xml:space="preserve"> though the acronyms are similar the commands/functions do very different </w:t>
      </w:r>
    </w:p>
    <w:p w14:paraId="03F6BE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#things.  For example, the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command can be used to build a model but not to</w:t>
      </w:r>
    </w:p>
    <w:p w14:paraId="2BF9A39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make</w:t>
      </w:r>
      <w:proofErr w:type="gramEnd"/>
      <w:r w:rsidRPr="002D6E60">
        <w:rPr>
          <w:rFonts w:cstheme="minorHAnsi"/>
        </w:rPr>
        <w:t xml:space="preserve"> a forecast (predictions).  </w:t>
      </w:r>
    </w:p>
    <w:p w14:paraId="23055BF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FA65F4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#Remember that you only need to go from 1991 through and including 2016 for this</w:t>
      </w:r>
    </w:p>
    <w:p w14:paraId="4CA248B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#step and then add your prediction.  </w:t>
      </w:r>
    </w:p>
    <w:p w14:paraId="08CC5C1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2F690E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82131D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Amtrak1991_2019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2019, 1), frequency = 12)</w:t>
      </w:r>
    </w:p>
    <w:p w14:paraId="5C8151E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830EEF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fit_ets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Amtrak1991_2019)</w:t>
      </w:r>
    </w:p>
    <w:p w14:paraId="384CCCA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fit_ets</w:t>
      </w:r>
      <w:proofErr w:type="spellEnd"/>
    </w:p>
    <w:p w14:paraId="755408B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fit_ets</w:t>
      </w:r>
      <w:proofErr w:type="spellEnd"/>
      <w:r w:rsidRPr="002D6E60">
        <w:rPr>
          <w:rFonts w:cstheme="minorHAnsi"/>
        </w:rPr>
        <w:t>)</w:t>
      </w:r>
    </w:p>
    <w:p w14:paraId="33DF63D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fit_ets$method</w:t>
      </w:r>
      <w:proofErr w:type="spellEnd"/>
      <w:r w:rsidRPr="002D6E60">
        <w:rPr>
          <w:rFonts w:cstheme="minorHAnsi"/>
        </w:rPr>
        <w:t xml:space="preserve"> </w:t>
      </w:r>
    </w:p>
    <w:p w14:paraId="1C05353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ED6AB1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fit_ets_fcast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forecast(</w:t>
      </w:r>
      <w:proofErr w:type="spellStart"/>
      <w:proofErr w:type="gramEnd"/>
      <w:r w:rsidRPr="002D6E60">
        <w:rPr>
          <w:rFonts w:cstheme="minorHAnsi"/>
        </w:rPr>
        <w:t>fit_ets</w:t>
      </w:r>
      <w:proofErr w:type="spellEnd"/>
      <w:r w:rsidRPr="002D6E60">
        <w:rPr>
          <w:rFonts w:cstheme="minorHAnsi"/>
        </w:rPr>
        <w:t>, h=60) %&gt;%</w:t>
      </w:r>
    </w:p>
    <w:p w14:paraId="5C6D4DD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68511B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 (91-19)") +</w:t>
      </w:r>
    </w:p>
    <w:p w14:paraId="0A91817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"Amtrak Passenger Miles per Month (91-19)")</w:t>
      </w:r>
    </w:p>
    <w:p w14:paraId="0B215F7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A57536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326AE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Amtrak1991_2019))</w:t>
      </w:r>
    </w:p>
    <w:p w14:paraId="1E03D3F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3E72B55" w14:textId="77777777" w:rsidR="002D6E60" w:rsidRPr="002D6E60" w:rsidRDefault="002D6E60" w:rsidP="002D6E60">
      <w:pPr>
        <w:spacing w:line="240" w:lineRule="auto"/>
        <w:rPr>
          <w:rFonts w:cstheme="minorHAnsi" w:hint="eastAsia"/>
        </w:rPr>
      </w:pPr>
      <w:r w:rsidRPr="002D6E60">
        <w:rPr>
          <w:rFonts w:cstheme="minorHAnsi" w:hint="eastAsia"/>
        </w:rPr>
        <w:t xml:space="preserve"># 60 </w:t>
      </w:r>
      <w:proofErr w:type="spellStart"/>
      <w:r w:rsidRPr="002D6E60">
        <w:rPr>
          <w:rFonts w:cstheme="minorHAnsi" w:hint="eastAsia"/>
        </w:rPr>
        <w:t>か月先までの予測付きプロット</w:t>
      </w:r>
      <w:proofErr w:type="spellEnd"/>
    </w:p>
    <w:p w14:paraId="267620B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Amtrak1991_2019) |&gt;</w:t>
      </w:r>
    </w:p>
    <w:p w14:paraId="1CD2C9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forecast(</w:t>
      </w:r>
      <w:proofErr w:type="gramEnd"/>
      <w:r w:rsidRPr="002D6E60">
        <w:rPr>
          <w:rFonts w:cstheme="minorHAnsi"/>
        </w:rPr>
        <w:t>h = 60)   |&gt;</w:t>
      </w:r>
    </w:p>
    <w:p w14:paraId="5D91C0F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3BA44F6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labs(</w:t>
      </w:r>
      <w:proofErr w:type="gramEnd"/>
      <w:r w:rsidRPr="002D6E60">
        <w:rPr>
          <w:rFonts w:cstheme="minorHAnsi"/>
        </w:rPr>
        <w:t>title = "Amtrak Passenger Miles per Month (91-19)")</w:t>
      </w:r>
    </w:p>
    <w:p w14:paraId="2987A29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375A28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2E99BF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looks a bit different.  As indicated by the automatic labeling of the plot,</w:t>
      </w:r>
    </w:p>
    <w:p w14:paraId="37113B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components of the </w:t>
      </w:r>
      <w:proofErr w:type="spell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 xml:space="preserve"> model (by the plot title) are error = multiplicative, </w:t>
      </w:r>
    </w:p>
    <w:p w14:paraId="2B1275C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#trend = null, and seasonality = additive.</w:t>
      </w:r>
    </w:p>
    <w:p w14:paraId="7E3C2A6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533A19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8CACE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#Just to see what is there, build a model (using the same exponential smoothing) </w:t>
      </w:r>
    </w:p>
    <w:p w14:paraId="6754C0F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#for the years 2021 through and including the months available for 2024. </w:t>
      </w:r>
    </w:p>
    <w:p w14:paraId="397C4A3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03791BE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EDF129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Amtrak2024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2020,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6), frequency = 12)</w:t>
      </w:r>
    </w:p>
    <w:p w14:paraId="6ED932B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D7AE2E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fit_ets2 &lt;-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Amtrak2024)</w:t>
      </w:r>
    </w:p>
    <w:p w14:paraId="0E609F8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ret &lt;- forecast(fit_ets2)</w:t>
      </w:r>
    </w:p>
    <w:p w14:paraId="2BD3BF9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5694E9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fit_ets2</w:t>
      </w:r>
    </w:p>
    <w:p w14:paraId="63F87E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(fit_ets2)</w:t>
      </w:r>
    </w:p>
    <w:p w14:paraId="4F13FC77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CC93CC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fit_ets2_fcast &lt;- </w:t>
      </w:r>
      <w:proofErr w:type="gramStart"/>
      <w:r w:rsidRPr="002D6E60">
        <w:rPr>
          <w:rFonts w:cstheme="minorHAnsi"/>
        </w:rPr>
        <w:t>forecast(</w:t>
      </w:r>
      <w:proofErr w:type="gramEnd"/>
      <w:r w:rsidRPr="002D6E60">
        <w:rPr>
          <w:rFonts w:cstheme="minorHAnsi"/>
        </w:rPr>
        <w:t>fit_ets2, h=60) %&gt;%</w:t>
      </w:r>
    </w:p>
    <w:p w14:paraId="5F2E103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+</w:t>
      </w:r>
    </w:p>
    <w:p w14:paraId="0531BB7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 (20-24)")</w:t>
      </w:r>
    </w:p>
    <w:p w14:paraId="5FF2A79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B151FE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print(fit_ets2_fcast) </w:t>
      </w:r>
    </w:p>
    <w:p w14:paraId="7474DF8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2AFB0A2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917FD0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the automatic labeling indicates that the error is multiplicative, the trend</w:t>
      </w:r>
    </w:p>
    <w:p w14:paraId="585409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#is null and the seasonality is multiplicative. </w:t>
      </w:r>
    </w:p>
    <w:p w14:paraId="2B0AF57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E78C1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#It looks like there is a slightly decreasing trend but the change in values </w:t>
      </w:r>
      <w:proofErr w:type="gramStart"/>
      <w:r w:rsidRPr="002D6E60">
        <w:rPr>
          <w:rFonts w:cstheme="minorHAnsi"/>
        </w:rPr>
        <w:t>are</w:t>
      </w:r>
      <w:proofErr w:type="gramEnd"/>
      <w:r w:rsidRPr="002D6E60">
        <w:rPr>
          <w:rFonts w:cstheme="minorHAnsi"/>
        </w:rPr>
        <w:t xml:space="preserve"> very </w:t>
      </w:r>
    </w:p>
    <w:p w14:paraId="59B4BB8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#small.  There is </w:t>
      </w:r>
      <w:proofErr w:type="gramStart"/>
      <w:r w:rsidRPr="002D6E60">
        <w:rPr>
          <w:rFonts w:cstheme="minorHAnsi"/>
        </w:rPr>
        <w:t>definitely still</w:t>
      </w:r>
      <w:proofErr w:type="gramEnd"/>
      <w:r w:rsidRPr="002D6E60">
        <w:rPr>
          <w:rFonts w:cstheme="minorHAnsi"/>
        </w:rPr>
        <w:t xml:space="preserve"> the seasonality as we saw before the Covid</w:t>
      </w:r>
    </w:p>
    <w:p w14:paraId="058AEB6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#pandemic.  </w:t>
      </w:r>
    </w:p>
    <w:p w14:paraId="3D74D11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585311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1B86CB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B2F4E8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#This is all </w:t>
      </w:r>
      <w:proofErr w:type="gramStart"/>
      <w:r w:rsidRPr="002D6E60">
        <w:rPr>
          <w:rFonts w:cstheme="minorHAnsi"/>
        </w:rPr>
        <w:t>nice</w:t>
      </w:r>
      <w:proofErr w:type="gramEnd"/>
      <w:r w:rsidRPr="002D6E60">
        <w:rPr>
          <w:rFonts w:cstheme="minorHAnsi"/>
        </w:rPr>
        <w:t xml:space="preserve"> but we want to save the values of a forecast.  So, we'll modify</w:t>
      </w:r>
    </w:p>
    <w:p w14:paraId="20E50ED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what</w:t>
      </w:r>
      <w:proofErr w:type="gramEnd"/>
      <w:r w:rsidRPr="002D6E60">
        <w:rPr>
          <w:rFonts w:cstheme="minorHAnsi"/>
        </w:rPr>
        <w:t xml:space="preserve"> was outlined in fpp2 to store the output from the forecast above and then plot</w:t>
      </w:r>
    </w:p>
    <w:p w14:paraId="0E7696D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#as the following: (Note that the plots look like naive forecasts as they should.)</w:t>
      </w:r>
    </w:p>
    <w:p w14:paraId="76845B1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EA75DA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5C13A9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fit_ets_fcast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forecast(</w:t>
      </w:r>
      <w:proofErr w:type="spellStart"/>
      <w:proofErr w:type="gramEnd"/>
      <w:r w:rsidRPr="002D6E60">
        <w:rPr>
          <w:rFonts w:cstheme="minorHAnsi"/>
        </w:rPr>
        <w:t>fit_ets</w:t>
      </w:r>
      <w:proofErr w:type="spellEnd"/>
      <w:r w:rsidRPr="002D6E60">
        <w:rPr>
          <w:rFonts w:cstheme="minorHAnsi"/>
        </w:rPr>
        <w:t>, h = 72)</w:t>
      </w:r>
    </w:p>
    <w:p w14:paraId="60F0B78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spellStart"/>
      <w:r w:rsidRPr="002D6E60">
        <w:rPr>
          <w:rFonts w:cstheme="minorHAnsi"/>
        </w:rPr>
        <w:t>fit_ets$fitted</w:t>
      </w:r>
      <w:proofErr w:type="spellEnd"/>
      <w:r w:rsidRPr="002D6E60">
        <w:rPr>
          <w:rFonts w:cstheme="minorHAnsi"/>
        </w:rPr>
        <w:t xml:space="preserve">) + </w:t>
      </w:r>
    </w:p>
    <w:p w14:paraId="0DBD6A4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fit_ets_fcast$mean</w:t>
      </w:r>
      <w:proofErr w:type="spellEnd"/>
      <w:r w:rsidRPr="002D6E60">
        <w:rPr>
          <w:rFonts w:cstheme="minorHAnsi"/>
        </w:rPr>
        <w:t>, series = "Forecast") +</w:t>
      </w:r>
    </w:p>
    <w:p w14:paraId="36A2A3B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</w:t>
      </w:r>
    </w:p>
    <w:p w14:paraId="186EBA3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AEA55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fit_ets2_fcast &lt;- </w:t>
      </w:r>
      <w:proofErr w:type="gramStart"/>
      <w:r w:rsidRPr="002D6E60">
        <w:rPr>
          <w:rFonts w:cstheme="minorHAnsi"/>
        </w:rPr>
        <w:t>forecast(</w:t>
      </w:r>
      <w:proofErr w:type="gramEnd"/>
      <w:r w:rsidRPr="002D6E60">
        <w:rPr>
          <w:rFonts w:cstheme="minorHAnsi"/>
        </w:rPr>
        <w:t>fit_ets2, h = 72)</w:t>
      </w:r>
    </w:p>
    <w:p w14:paraId="3AD460F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 xml:space="preserve">(fit_ets2$fitted) + </w:t>
      </w:r>
    </w:p>
    <w:p w14:paraId="0098EE4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fit_ets2_fcast$mean, series = "Forecast") +</w:t>
      </w:r>
    </w:p>
    <w:p w14:paraId="05F9C7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</w:t>
      </w:r>
    </w:p>
    <w:p w14:paraId="5A6D0B7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45CAEC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12A8E2E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Well</w:t>
      </w:r>
      <w:proofErr w:type="gramEnd"/>
      <w:r w:rsidRPr="002D6E60">
        <w:rPr>
          <w:rFonts w:cstheme="minorHAnsi"/>
        </w:rPr>
        <w:t xml:space="preserve"> the naive forecast seems a little off.  There is no real variation in the </w:t>
      </w:r>
    </w:p>
    <w:p w14:paraId="74167C8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#level even though the years prior look like there should be.  The biggest part of the </w:t>
      </w:r>
    </w:p>
    <w:p w14:paraId="1DB35BF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#problem is that there are multiple </w:t>
      </w:r>
      <w:proofErr w:type="spellStart"/>
      <w:r w:rsidRPr="002D6E60">
        <w:rPr>
          <w:rFonts w:cstheme="minorHAnsi"/>
        </w:rPr>
        <w:t>seasonalities</w:t>
      </w:r>
      <w:proofErr w:type="spellEnd"/>
      <w:r w:rsidRPr="002D6E60">
        <w:rPr>
          <w:rFonts w:cstheme="minorHAnsi"/>
        </w:rPr>
        <w:t xml:space="preserve"> and we've been trying to apply a</w:t>
      </w:r>
    </w:p>
    <w:p w14:paraId="04DC23B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#simple moving average.  That is, we have not yet applied</w:t>
      </w:r>
    </w:p>
    <w:p w14:paraId="0C530F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Holt-Winter's method to build a model which is required when seasonality is</w:t>
      </w:r>
    </w:p>
    <w:p w14:paraId="698785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#present!</w:t>
      </w:r>
    </w:p>
    <w:p w14:paraId="0F077FB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DBA5F7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1ED8B4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106342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#*********************************** Step 8 ******************************</w:t>
      </w:r>
    </w:p>
    <w:p w14:paraId="160CCAC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03CC677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3A965D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4B5CD3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#Let's look at the Holt-Winter's models.  We'll forecast or predict the years</w:t>
      </w:r>
    </w:p>
    <w:p w14:paraId="6D8F83F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#following 2019.  </w:t>
      </w:r>
    </w:p>
    <w:p w14:paraId="35C6564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4E98B0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E87A18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Amtrak1991_2019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2019, 1), frequency = 12)</w:t>
      </w:r>
    </w:p>
    <w:p w14:paraId="144D6A6D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8F8A70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fit1_hw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Amtrak1991_2019, seasonal = "additive", h = 96)</w:t>
      </w:r>
    </w:p>
    <w:p w14:paraId="762C595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fit2_hw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Amtrak1991_2019, seasonal = "multiplicative", h = 96)</w:t>
      </w:r>
    </w:p>
    <w:p w14:paraId="1E6C0F1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fit1_hw</w:t>
      </w:r>
    </w:p>
    <w:p w14:paraId="328B868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fit2_hw</w:t>
      </w:r>
    </w:p>
    <w:p w14:paraId="2DB5949C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Amtrak1991_2019) +</w:t>
      </w:r>
    </w:p>
    <w:p w14:paraId="2A12DFC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fit1_hw, series = "HW additive forecasts", PI = FALSE) +</w:t>
      </w:r>
    </w:p>
    <w:p w14:paraId="31202E4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fit2_hw, series = "HW multiplicative forecasts", PI = FALSE) +</w:t>
      </w:r>
    </w:p>
    <w:p w14:paraId="3A9C818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2123190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5A83DF5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 (91-19)") +</w:t>
      </w:r>
    </w:p>
    <w:p w14:paraId="101CA0A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guide_legend</w:t>
      </w:r>
      <w:proofErr w:type="spellEnd"/>
      <w:r w:rsidRPr="002D6E60">
        <w:rPr>
          <w:rFonts w:cstheme="minorHAnsi"/>
        </w:rPr>
        <w:t>(title="Forecast"))</w:t>
      </w:r>
    </w:p>
    <w:p w14:paraId="354B93B6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F6E88A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accuracy(fit1_hw)</w:t>
      </w:r>
    </w:p>
    <w:p w14:paraId="3E7E53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accuracy(fit2_hw)</w:t>
      </w:r>
    </w:p>
    <w:p w14:paraId="0F5DE7B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08F7B0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3B70693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you can see the slight decrease we expected from the slightly decreasing level</w:t>
      </w:r>
    </w:p>
    <w:p w14:paraId="6280D4A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#in the decomposition from the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model. You can also see that the multiplicative</w:t>
      </w:r>
    </w:p>
    <w:p w14:paraId="036B89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#forecast is trending lower than the additive forecast as time goes on.  </w:t>
      </w:r>
    </w:p>
    <w:p w14:paraId="4F8F63B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AF201D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13E113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#Now build a model (using the same Holt-Winter's exponential smoothing) for the </w:t>
      </w:r>
    </w:p>
    <w:p w14:paraId="0528337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#years 2021 through and including the months available for 2024. </w:t>
      </w:r>
    </w:p>
    <w:p w14:paraId="724B420E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C320D8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73D79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Amtrak2024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2020,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6), frequency = 12)</w:t>
      </w:r>
    </w:p>
    <w:p w14:paraId="4C6B7A6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2434C6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AD80CB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fit3_hw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Amtrak2024, seasonal = "additive", h=36)</w:t>
      </w:r>
    </w:p>
    <w:p w14:paraId="4D6C08B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fit4_hw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Amtrak2024, seasonal = "multiplicative", h=36)</w:t>
      </w:r>
    </w:p>
    <w:p w14:paraId="44973EA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fit3_hw</w:t>
      </w:r>
    </w:p>
    <w:p w14:paraId="794B754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fit4_hw</w:t>
      </w:r>
    </w:p>
    <w:p w14:paraId="5EDEA16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1DE37F7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Amtrak2024) +</w:t>
      </w:r>
    </w:p>
    <w:p w14:paraId="3B9E63F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fit3_hw, series = "HW additive forecasts", PI = FALSE) +</w:t>
      </w:r>
    </w:p>
    <w:p w14:paraId="466D726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fit4_hw, series = "HW multiplicative forecasts", PI = FALSE) +</w:t>
      </w:r>
    </w:p>
    <w:p w14:paraId="6FCB202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5E9C60B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303808E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 (20-24)") +</w:t>
      </w:r>
    </w:p>
    <w:p w14:paraId="70BA626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guide_legend</w:t>
      </w:r>
      <w:proofErr w:type="spellEnd"/>
      <w:r w:rsidRPr="002D6E60">
        <w:rPr>
          <w:rFonts w:cstheme="minorHAnsi"/>
        </w:rPr>
        <w:t>(title="Forecast"))</w:t>
      </w:r>
    </w:p>
    <w:p w14:paraId="395D029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03A707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accuracy(fit3_hw)</w:t>
      </w:r>
    </w:p>
    <w:p w14:paraId="1CF8815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accuracy(fit4_hw)</w:t>
      </w:r>
    </w:p>
    <w:p w14:paraId="048765E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95C89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E151EF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#That </w:t>
      </w:r>
      <w:proofErr w:type="gramStart"/>
      <w:r w:rsidRPr="002D6E60">
        <w:rPr>
          <w:rFonts w:cstheme="minorHAnsi"/>
        </w:rPr>
        <w:t>actually looks</w:t>
      </w:r>
      <w:proofErr w:type="gramEnd"/>
      <w:r w:rsidRPr="002D6E60">
        <w:rPr>
          <w:rFonts w:cstheme="minorHAnsi"/>
        </w:rPr>
        <w:t xml:space="preserve"> pretty good!  Now let's plot the first predictions with these</w:t>
      </w:r>
    </w:p>
    <w:p w14:paraId="1B51CD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#actuals and predictions to see what it all looks like. We'll plot it all and then</w:t>
      </w:r>
    </w:p>
    <w:p w14:paraId="2C46D88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restrict</w:t>
      </w:r>
      <w:proofErr w:type="gramEnd"/>
      <w:r w:rsidRPr="002D6E60">
        <w:rPr>
          <w:rFonts w:cstheme="minorHAnsi"/>
        </w:rPr>
        <w:t xml:space="preserve"> the x-axis to 2020 through 2024.  </w:t>
      </w:r>
    </w:p>
    <w:p w14:paraId="34ECE7F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F8BC86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0949AF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Amtrak1991_2019) +</w:t>
      </w:r>
    </w:p>
    <w:p w14:paraId="5009FDB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fit1_hw, series = "HW Fit 1", PI = FALSE) +</w:t>
      </w:r>
    </w:p>
    <w:p w14:paraId="2A57960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fit2_hw, series = "HW Fit 2", PI = FALSE) +</w:t>
      </w:r>
    </w:p>
    <w:p w14:paraId="7D241D2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fit3_hw, series = "HW Fit 3", PI = FALSE) +</w:t>
      </w:r>
    </w:p>
    <w:p w14:paraId="6D7F565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fit4_hw, series = "HW Fit 4", PI = FALSE) +</w:t>
      </w:r>
    </w:p>
    <w:p w14:paraId="4920BE3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082D559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4E3A2C8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Month") +</w:t>
      </w:r>
    </w:p>
    <w:p w14:paraId="28CAC4E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coord_</w:t>
      </w:r>
      <w:proofErr w:type="gramStart"/>
      <w:r w:rsidRPr="002D6E60">
        <w:rPr>
          <w:rFonts w:cstheme="minorHAnsi"/>
        </w:rPr>
        <w:t>cartesian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xlim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2024, 2027)) +</w:t>
      </w:r>
    </w:p>
    <w:p w14:paraId="05F0C2E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guide_legend</w:t>
      </w:r>
      <w:proofErr w:type="spellEnd"/>
      <w:r w:rsidRPr="002D6E60">
        <w:rPr>
          <w:rFonts w:cstheme="minorHAnsi"/>
        </w:rPr>
        <w:t>(title="Forecast"))</w:t>
      </w:r>
    </w:p>
    <w:p w14:paraId="00723B31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955726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1E12F50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#This is interesting!  It looks like Fit 1 and Fit 2 which were the HW fit for all the</w:t>
      </w:r>
    </w:p>
    <w:p w14:paraId="584F969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#data from 1991 through 2024 are somewhat higher than Fit 3 and Fit 4 which only </w:t>
      </w:r>
    </w:p>
    <w:p w14:paraId="004FFDE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#used the data from 2020 to 2024 to make the forecast.  It also looks like Fit 3 and</w:t>
      </w:r>
    </w:p>
    <w:p w14:paraId="17CCA73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#Fit 4 lag or are somewhat behind the forecasts using all the data.  I would make </w:t>
      </w:r>
    </w:p>
    <w:p w14:paraId="2136CA9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conclusion that the years prior to 2020 do </w:t>
      </w:r>
      <w:proofErr w:type="gramStart"/>
      <w:r w:rsidRPr="002D6E60">
        <w:rPr>
          <w:rFonts w:cstheme="minorHAnsi"/>
        </w:rPr>
        <w:t>effect</w:t>
      </w:r>
      <w:proofErr w:type="gramEnd"/>
      <w:r w:rsidRPr="002D6E60">
        <w:rPr>
          <w:rFonts w:cstheme="minorHAnsi"/>
        </w:rPr>
        <w:t xml:space="preserve"> the forecast! </w:t>
      </w:r>
    </w:p>
    <w:p w14:paraId="4E069EC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6F065D3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#Now we could compute the difference between what the forecast was before the onset</w:t>
      </w:r>
    </w:p>
    <w:p w14:paraId="6232B27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#of Covid with what the actual was to determine if there was a difference.  We will</w:t>
      </w:r>
    </w:p>
    <w:p w14:paraId="4DF45A03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leave</w:t>
      </w:r>
      <w:proofErr w:type="gramEnd"/>
      <w:r w:rsidRPr="002D6E60">
        <w:rPr>
          <w:rFonts w:cstheme="minorHAnsi"/>
        </w:rPr>
        <w:t xml:space="preserve"> that for a future exercise and move on. </w:t>
      </w:r>
    </w:p>
    <w:p w14:paraId="322E117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C5FC23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#Below are the Holt-Winter's forecasts for the years between 1991 and 2016, </w:t>
      </w:r>
    </w:p>
    <w:p w14:paraId="70A996B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#or before the onset of the Covid pandemic. This includes the </w:t>
      </w:r>
      <w:proofErr w:type="spellStart"/>
      <w:r w:rsidRPr="002D6E60">
        <w:rPr>
          <w:rFonts w:cstheme="minorHAnsi"/>
        </w:rPr>
        <w:t>HW_linear</w:t>
      </w:r>
      <w:proofErr w:type="spellEnd"/>
      <w:r w:rsidRPr="002D6E60">
        <w:rPr>
          <w:rFonts w:cstheme="minorHAnsi"/>
        </w:rPr>
        <w:t xml:space="preserve"> trend and</w:t>
      </w:r>
    </w:p>
    <w:p w14:paraId="3508885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  <w:proofErr w:type="gramStart"/>
      <w:r w:rsidRPr="002D6E60">
        <w:rPr>
          <w:rFonts w:cstheme="minorHAnsi"/>
        </w:rPr>
        <w:t>the</w:t>
      </w:r>
      <w:proofErr w:type="gramEnd"/>
      <w:r w:rsidRPr="002D6E60">
        <w:rPr>
          <w:rFonts w:cstheme="minorHAnsi"/>
        </w:rPr>
        <w:t xml:space="preserve"> </w:t>
      </w:r>
      <w:proofErr w:type="spellStart"/>
      <w:r w:rsidRPr="002D6E60">
        <w:rPr>
          <w:rFonts w:cstheme="minorHAnsi"/>
        </w:rPr>
        <w:t>HW_seasonal</w:t>
      </w:r>
      <w:proofErr w:type="spellEnd"/>
      <w:r w:rsidRPr="002D6E60">
        <w:rPr>
          <w:rFonts w:cstheme="minorHAnsi"/>
        </w:rPr>
        <w:t xml:space="preserve"> additive and multiplicative. </w:t>
      </w:r>
    </w:p>
    <w:p w14:paraId="2362FD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27992D1B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A641D8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Amtrak1991_2016 &lt;- </w:t>
      </w:r>
      <w:proofErr w:type="spellStart"/>
      <w:proofErr w:type="gramStart"/>
      <w:r w:rsidRPr="002D6E60">
        <w:rPr>
          <w:rFonts w:cstheme="minorHAnsi"/>
        </w:rPr>
        <w:t>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Amtrak$PassengerMiles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 1),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2017, 1), frequency = 12)</w:t>
      </w:r>
    </w:p>
    <w:p w14:paraId="2DCDB12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711778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fit_hw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Amtrak1991_2016)</w:t>
      </w:r>
    </w:p>
    <w:p w14:paraId="0423AB39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Amtrak1991_2016, seasonal = "additive")</w:t>
      </w:r>
    </w:p>
    <w:p w14:paraId="676C652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hw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Amtrak1991_2016, seasonal = "multiplicative")</w:t>
      </w:r>
    </w:p>
    <w:p w14:paraId="4470580A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4EE42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summary(</w:t>
      </w:r>
      <w:proofErr w:type="spellStart"/>
      <w:r w:rsidRPr="002D6E60">
        <w:rPr>
          <w:rFonts w:cstheme="minorHAnsi"/>
        </w:rPr>
        <w:t>fit_hw</w:t>
      </w:r>
      <w:proofErr w:type="spellEnd"/>
      <w:r w:rsidRPr="002D6E60">
        <w:rPr>
          <w:rFonts w:cstheme="minorHAnsi"/>
        </w:rPr>
        <w:t>)</w:t>
      </w:r>
    </w:p>
    <w:p w14:paraId="636DFB0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summary(</w:t>
      </w:r>
      <w:proofErr w:type="spellStart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>)</w:t>
      </w:r>
    </w:p>
    <w:p w14:paraId="0D437830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summary(</w:t>
      </w:r>
      <w:proofErr w:type="spellStart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>)</w:t>
      </w:r>
    </w:p>
    <w:p w14:paraId="7066719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2520E23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7992ED2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#If you haven't caught it yet, not designating a "method" </w:t>
      </w:r>
      <w:proofErr w:type="gramStart"/>
      <w:r w:rsidRPr="002D6E60">
        <w:rPr>
          <w:rFonts w:cstheme="minorHAnsi"/>
        </w:rPr>
        <w:t>defaults</w:t>
      </w:r>
      <w:proofErr w:type="gramEnd"/>
      <w:r w:rsidRPr="002D6E60">
        <w:rPr>
          <w:rFonts w:cstheme="minorHAnsi"/>
        </w:rPr>
        <w:t xml:space="preserve"> to the HW-</w:t>
      </w:r>
    </w:p>
    <w:p w14:paraId="14A20D6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#additive method.</w:t>
      </w:r>
    </w:p>
    <w:p w14:paraId="27E9D0E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50004AF8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648DB2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lastRenderedPageBreak/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Amtrak1991_2016) +</w:t>
      </w:r>
    </w:p>
    <w:p w14:paraId="240BE61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>, series = "HW additive forecasts", PI=FALSE) +</w:t>
      </w:r>
    </w:p>
    <w:p w14:paraId="7787F84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>, series = "HW multiplicative forecasts", PI=FALSE) +</w:t>
      </w:r>
    </w:p>
    <w:p w14:paraId="364C541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29420A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65A0B4BD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Month") +</w:t>
      </w:r>
    </w:p>
    <w:p w14:paraId="6142965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"Forecast"))</w:t>
      </w:r>
    </w:p>
    <w:p w14:paraId="528E8615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0BAC4D9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581E7DE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Amtrak1991_2016) +</w:t>
      </w:r>
    </w:p>
    <w:p w14:paraId="24D165F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>, series = "HW additive forecasts", PI=FALSE) +</w:t>
      </w:r>
    </w:p>
    <w:p w14:paraId="10421E3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>, series = "HW multiplicative forecasts", PI=FALSE) +</w:t>
      </w:r>
    </w:p>
    <w:p w14:paraId="538DB0C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7DC437E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6BA1A927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Month") +</w:t>
      </w:r>
    </w:p>
    <w:p w14:paraId="33E3305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"Forecast"))</w:t>
      </w:r>
    </w:p>
    <w:p w14:paraId="2DC20DC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0896C65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autoplot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Amtrak1991_2016) +</w:t>
      </w:r>
    </w:p>
    <w:p w14:paraId="1B448D1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>, series = "HW additive forecasts", PI=FALSE) +</w:t>
      </w:r>
    </w:p>
    <w:p w14:paraId="2FE49041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autolayer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>, series = "HW multiplicative forecasts", PI=FALSE) +</w:t>
      </w:r>
    </w:p>
    <w:p w14:paraId="6E7EE79A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>("Time") +</w:t>
      </w:r>
    </w:p>
    <w:p w14:paraId="1587DE8F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ylab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"Passenger Miles") +</w:t>
      </w:r>
    </w:p>
    <w:p w14:paraId="1871BEB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spellStart"/>
      <w:proofErr w:type="gramStart"/>
      <w:r w:rsidRPr="002D6E60">
        <w:rPr>
          <w:rFonts w:cstheme="minorHAnsi"/>
        </w:rPr>
        <w:t>ggtitle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"Amtrak Passenger Miles by Month") +</w:t>
      </w:r>
    </w:p>
    <w:p w14:paraId="5EAF0145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</w:t>
      </w:r>
      <w:proofErr w:type="gramStart"/>
      <w:r w:rsidRPr="002D6E60">
        <w:rPr>
          <w:rFonts w:cstheme="minorHAnsi"/>
        </w:rPr>
        <w:t>guides(</w:t>
      </w:r>
      <w:proofErr w:type="spellStart"/>
      <w:proofErr w:type="gramEnd"/>
      <w:r w:rsidRPr="002D6E60">
        <w:rPr>
          <w:rFonts w:cstheme="minorHAnsi"/>
        </w:rPr>
        <w:t>colour</w:t>
      </w:r>
      <w:proofErr w:type="spellEnd"/>
      <w:r w:rsidRPr="002D6E60">
        <w:rPr>
          <w:rFonts w:cstheme="minorHAnsi"/>
        </w:rPr>
        <w:t xml:space="preserve"> = </w:t>
      </w:r>
      <w:proofErr w:type="spellStart"/>
      <w:r w:rsidRPr="002D6E60">
        <w:rPr>
          <w:rFonts w:cstheme="minorHAnsi"/>
        </w:rPr>
        <w:t>guide_</w:t>
      </w:r>
      <w:proofErr w:type="gramStart"/>
      <w:r w:rsidRPr="002D6E60">
        <w:rPr>
          <w:rFonts w:cstheme="minorHAnsi"/>
        </w:rPr>
        <w:t>legend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title = "Forecast"))</w:t>
      </w:r>
    </w:p>
    <w:p w14:paraId="7AD09F2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075F136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</w:t>
      </w:r>
      <w:proofErr w:type="spellStart"/>
      <w:r w:rsidRPr="002D6E60">
        <w:rPr>
          <w:rFonts w:cstheme="minorHAnsi"/>
        </w:rPr>
        <w:t>fit_hwA</w:t>
      </w:r>
      <w:proofErr w:type="spellEnd"/>
      <w:r w:rsidRPr="002D6E60">
        <w:rPr>
          <w:rFonts w:cstheme="minorHAnsi"/>
        </w:rPr>
        <w:t>)</w:t>
      </w:r>
    </w:p>
    <w:p w14:paraId="37B362E2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accuracy(</w:t>
      </w:r>
      <w:proofErr w:type="spellStart"/>
      <w:r w:rsidRPr="002D6E60">
        <w:rPr>
          <w:rFonts w:cstheme="minorHAnsi"/>
        </w:rPr>
        <w:t>fit_hwM</w:t>
      </w:r>
      <w:proofErr w:type="spellEnd"/>
      <w:r w:rsidRPr="002D6E60">
        <w:rPr>
          <w:rFonts w:cstheme="minorHAnsi"/>
        </w:rPr>
        <w:t>)</w:t>
      </w:r>
    </w:p>
    <w:p w14:paraId="77E54FC4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331FFF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lastRenderedPageBreak/>
        <w:t>#</w:t>
      </w:r>
    </w:p>
    <w:p w14:paraId="2035D15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#To be thorough I am including use of the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gramEnd"/>
      <w:r w:rsidRPr="002D6E60">
        <w:rPr>
          <w:rFonts w:cstheme="minorHAnsi"/>
        </w:rPr>
        <w:t>) method from the Forecast</w:t>
      </w:r>
    </w:p>
    <w:p w14:paraId="4BACE74C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#package.  </w:t>
      </w:r>
      <w:proofErr w:type="gramStart"/>
      <w:r w:rsidRPr="002D6E60">
        <w:rPr>
          <w:rFonts w:cstheme="minorHAnsi"/>
        </w:rPr>
        <w:t>In order to</w:t>
      </w:r>
      <w:proofErr w:type="gramEnd"/>
      <w:r w:rsidRPr="002D6E60">
        <w:rPr>
          <w:rFonts w:cstheme="minorHAnsi"/>
        </w:rPr>
        <w:t xml:space="preserve"> get a </w:t>
      </w:r>
      <w:proofErr w:type="gramStart"/>
      <w:r w:rsidRPr="002D6E60">
        <w:rPr>
          <w:rFonts w:cstheme="minorHAnsi"/>
        </w:rPr>
        <w:t>prediction</w:t>
      </w:r>
      <w:proofErr w:type="gramEnd"/>
      <w:r w:rsidRPr="002D6E60">
        <w:rPr>
          <w:rFonts w:cstheme="minorHAnsi"/>
        </w:rPr>
        <w:t xml:space="preserve"> we need to add a couple more lines</w:t>
      </w:r>
    </w:p>
    <w:p w14:paraId="43322FA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#of code.  See the code below.  This is an example from </w:t>
      </w:r>
      <w:proofErr w:type="spellStart"/>
      <w:r w:rsidRPr="002D6E60">
        <w:rPr>
          <w:rFonts w:cstheme="minorHAnsi"/>
        </w:rPr>
        <w:t>Shumeli's</w:t>
      </w:r>
      <w:proofErr w:type="spellEnd"/>
      <w:r w:rsidRPr="002D6E60">
        <w:rPr>
          <w:rFonts w:cstheme="minorHAnsi"/>
        </w:rPr>
        <w:t xml:space="preserve"> book,</w:t>
      </w:r>
    </w:p>
    <w:p w14:paraId="775A8908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#Practicval Time Series Forecasting with R. </w:t>
      </w:r>
    </w:p>
    <w:p w14:paraId="6747EBAB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#</w:t>
      </w:r>
    </w:p>
    <w:p w14:paraId="4D28F163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36C13CE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diff.twice</w:t>
      </w:r>
      <w:proofErr w:type="gramEnd"/>
      <w:r w:rsidRPr="002D6E60">
        <w:rPr>
          <w:rFonts w:cstheme="minorHAnsi"/>
        </w:rPr>
        <w:t>.ts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diff(diff(</w:t>
      </w:r>
      <w:proofErr w:type="spellStart"/>
      <w:proofErr w:type="gramEnd"/>
      <w:r w:rsidRPr="002D6E60">
        <w:rPr>
          <w:rFonts w:cstheme="minorHAnsi"/>
        </w:rPr>
        <w:t>ridership.ts</w:t>
      </w:r>
      <w:proofErr w:type="spellEnd"/>
      <w:r w:rsidRPr="002D6E60">
        <w:rPr>
          <w:rFonts w:cstheme="minorHAnsi"/>
        </w:rPr>
        <w:t>, lag = 12), lag = 1)</w:t>
      </w:r>
    </w:p>
    <w:p w14:paraId="2E495C61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 xml:space="preserve"> &lt;- 36</w:t>
      </w:r>
    </w:p>
    <w:p w14:paraId="4F69CA8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&lt;- length(</w:t>
      </w:r>
      <w:proofErr w:type="spellStart"/>
      <w:proofErr w:type="gramStart"/>
      <w:r w:rsidRPr="002D6E60">
        <w:rPr>
          <w:rFonts w:cstheme="minorHAnsi"/>
        </w:rPr>
        <w:t>diff.twice</w:t>
      </w:r>
      <w:proofErr w:type="gramEnd"/>
      <w:r w:rsidRPr="002D6E60">
        <w:rPr>
          <w:rFonts w:cstheme="minorHAnsi"/>
        </w:rPr>
        <w:t>.ts</w:t>
      </w:r>
      <w:proofErr w:type="spellEnd"/>
      <w:r w:rsidRPr="002D6E60">
        <w:rPr>
          <w:rFonts w:cstheme="minorHAnsi"/>
        </w:rPr>
        <w:t xml:space="preserve">) - </w:t>
      </w:r>
      <w:proofErr w:type="spellStart"/>
      <w:r w:rsidRPr="002D6E60">
        <w:rPr>
          <w:rFonts w:cstheme="minorHAnsi"/>
        </w:rPr>
        <w:t>nValid</w:t>
      </w:r>
      <w:proofErr w:type="spellEnd"/>
    </w:p>
    <w:p w14:paraId="288AABD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r w:rsidRPr="002D6E60">
        <w:rPr>
          <w:rFonts w:cstheme="minorHAnsi"/>
        </w:rPr>
        <w:t>diff.twice</w:t>
      </w:r>
      <w:proofErr w:type="gramEnd"/>
      <w:r w:rsidRPr="002D6E60">
        <w:rPr>
          <w:rFonts w:cstheme="minorHAnsi"/>
        </w:rPr>
        <w:t>.ts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1992, 2),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1992,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+ 1))</w:t>
      </w:r>
    </w:p>
    <w:p w14:paraId="6AEEAC3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window(</w:t>
      </w:r>
      <w:proofErr w:type="spellStart"/>
      <w:r w:rsidRPr="002D6E60">
        <w:rPr>
          <w:rFonts w:cstheme="minorHAnsi"/>
        </w:rPr>
        <w:t>diff.twice</w:t>
      </w:r>
      <w:proofErr w:type="gramEnd"/>
      <w:r w:rsidRPr="002D6E60">
        <w:rPr>
          <w:rFonts w:cstheme="minorHAnsi"/>
        </w:rPr>
        <w:t>.ts</w:t>
      </w:r>
      <w:proofErr w:type="spellEnd"/>
      <w:r w:rsidRPr="002D6E60">
        <w:rPr>
          <w:rFonts w:cstheme="minorHAnsi"/>
        </w:rPr>
        <w:t xml:space="preserve">, start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1992,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+ 2), end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1992, </w:t>
      </w:r>
      <w:proofErr w:type="spellStart"/>
      <w:r w:rsidRPr="002D6E60">
        <w:rPr>
          <w:rFonts w:cstheme="minorHAnsi"/>
        </w:rPr>
        <w:t>nTrain</w:t>
      </w:r>
      <w:proofErr w:type="spellEnd"/>
      <w:r w:rsidRPr="002D6E60">
        <w:rPr>
          <w:rFonts w:cstheme="minorHAnsi"/>
        </w:rPr>
        <w:t xml:space="preserve"> + 1 +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>))</w:t>
      </w:r>
    </w:p>
    <w:p w14:paraId="6152CA9F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40341898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ses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>, model = "ANN", alpha = 0.2)</w:t>
      </w:r>
    </w:p>
    <w:p w14:paraId="29A0491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ses.pred</w:t>
      </w:r>
      <w:proofErr w:type="spellEnd"/>
      <w:proofErr w:type="gram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forecast(</w:t>
      </w:r>
      <w:proofErr w:type="spellStart"/>
      <w:proofErr w:type="gramEnd"/>
      <w:r w:rsidRPr="002D6E60">
        <w:rPr>
          <w:rFonts w:cstheme="minorHAnsi"/>
        </w:rPr>
        <w:t>ses</w:t>
      </w:r>
      <w:proofErr w:type="spellEnd"/>
      <w:r w:rsidRPr="002D6E60">
        <w:rPr>
          <w:rFonts w:cstheme="minorHAnsi"/>
        </w:rPr>
        <w:t xml:space="preserve">, h =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>, level = 0)</w:t>
      </w:r>
    </w:p>
    <w:p w14:paraId="052121AC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631571F0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plot(</w:t>
      </w:r>
      <w:proofErr w:type="spellStart"/>
      <w:r w:rsidRPr="002D6E60">
        <w:rPr>
          <w:rFonts w:cstheme="minorHAnsi"/>
        </w:rPr>
        <w:t>ses.pred</w:t>
      </w:r>
      <w:proofErr w:type="spellEnd"/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ylim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-250, 300</w:t>
      </w:r>
      <w:proofErr w:type="gramStart"/>
      <w:r w:rsidRPr="002D6E60">
        <w:rPr>
          <w:rFonts w:cstheme="minorHAnsi"/>
        </w:rPr>
        <w:t xml:space="preserve">),  </w:t>
      </w:r>
      <w:proofErr w:type="spellStart"/>
      <w:r w:rsidRPr="002D6E60">
        <w:rPr>
          <w:rFonts w:cstheme="minorHAnsi"/>
        </w:rPr>
        <w:t>ylab</w:t>
      </w:r>
      <w:proofErr w:type="spellEnd"/>
      <w:proofErr w:type="gramEnd"/>
      <w:r w:rsidRPr="002D6E60">
        <w:rPr>
          <w:rFonts w:cstheme="minorHAnsi"/>
        </w:rPr>
        <w:t xml:space="preserve"> = "Ridership (</w:t>
      </w:r>
      <w:proofErr w:type="gramStart"/>
      <w:r w:rsidRPr="002D6E60">
        <w:rPr>
          <w:rFonts w:cstheme="minorHAnsi"/>
        </w:rPr>
        <w:t>Twice-Differenced</w:t>
      </w:r>
      <w:proofErr w:type="gramEnd"/>
      <w:r w:rsidRPr="002D6E60">
        <w:rPr>
          <w:rFonts w:cstheme="minorHAnsi"/>
        </w:rPr>
        <w:t xml:space="preserve">)", </w:t>
      </w:r>
    </w:p>
    <w:p w14:paraId="48C0F5B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</w:t>
      </w:r>
      <w:proofErr w:type="spellStart"/>
      <w:r w:rsidRPr="002D6E60">
        <w:rPr>
          <w:rFonts w:cstheme="minorHAnsi"/>
        </w:rPr>
        <w:t>xlab</w:t>
      </w:r>
      <w:proofErr w:type="spellEnd"/>
      <w:r w:rsidRPr="002D6E60">
        <w:rPr>
          <w:rFonts w:cstheme="minorHAnsi"/>
        </w:rPr>
        <w:t xml:space="preserve"> = "Time", </w:t>
      </w:r>
      <w:proofErr w:type="spellStart"/>
      <w:r w:rsidRPr="002D6E60">
        <w:rPr>
          <w:rFonts w:cstheme="minorHAnsi"/>
        </w:rPr>
        <w:t>bty</w:t>
      </w:r>
      <w:proofErr w:type="spellEnd"/>
      <w:r w:rsidRPr="002D6E60">
        <w:rPr>
          <w:rFonts w:cstheme="minorHAnsi"/>
        </w:rPr>
        <w:t xml:space="preserve"> = "l", </w:t>
      </w:r>
      <w:proofErr w:type="spellStart"/>
      <w:r w:rsidRPr="002D6E60">
        <w:rPr>
          <w:rFonts w:cstheme="minorHAnsi"/>
        </w:rPr>
        <w:t>xaxt</w:t>
      </w:r>
      <w:proofErr w:type="spellEnd"/>
      <w:r w:rsidRPr="002D6E60">
        <w:rPr>
          <w:rFonts w:cstheme="minorHAnsi"/>
        </w:rPr>
        <w:t xml:space="preserve"> = "n", </w:t>
      </w:r>
      <w:proofErr w:type="spellStart"/>
      <w:r w:rsidRPr="002D6E60">
        <w:rPr>
          <w:rFonts w:cstheme="minorHAnsi"/>
        </w:rPr>
        <w:t>xlim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1991,2006.25), main = "", </w:t>
      </w:r>
    </w:p>
    <w:p w14:paraId="2D9EDB59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 xml:space="preserve">     </w:t>
      </w:r>
      <w:proofErr w:type="spellStart"/>
      <w:r w:rsidRPr="002D6E60">
        <w:rPr>
          <w:rFonts w:cstheme="minorHAnsi"/>
        </w:rPr>
        <w:t>flty</w:t>
      </w:r>
      <w:proofErr w:type="spellEnd"/>
      <w:r w:rsidRPr="002D6E60">
        <w:rPr>
          <w:rFonts w:cstheme="minorHAnsi"/>
        </w:rPr>
        <w:t xml:space="preserve"> = 2)</w:t>
      </w:r>
    </w:p>
    <w:p w14:paraId="4251C0D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axis(</w:t>
      </w:r>
      <w:proofErr w:type="gramEnd"/>
      <w:r w:rsidRPr="002D6E60">
        <w:rPr>
          <w:rFonts w:cstheme="minorHAnsi"/>
        </w:rPr>
        <w:t xml:space="preserve">1, at = </w:t>
      </w:r>
      <w:proofErr w:type="gramStart"/>
      <w:r w:rsidRPr="002D6E60">
        <w:rPr>
          <w:rFonts w:cstheme="minorHAnsi"/>
        </w:rPr>
        <w:t>seq(</w:t>
      </w:r>
      <w:proofErr w:type="gramEnd"/>
      <w:r w:rsidRPr="002D6E60">
        <w:rPr>
          <w:rFonts w:cstheme="minorHAnsi"/>
        </w:rPr>
        <w:t xml:space="preserve">1991, 2006, 1), labels = </w:t>
      </w:r>
      <w:proofErr w:type="gramStart"/>
      <w:r w:rsidRPr="002D6E60">
        <w:rPr>
          <w:rFonts w:cstheme="minorHAnsi"/>
        </w:rPr>
        <w:t>format(seq(</w:t>
      </w:r>
      <w:proofErr w:type="gramEnd"/>
      <w:r w:rsidRPr="002D6E60">
        <w:rPr>
          <w:rFonts w:cstheme="minorHAnsi"/>
        </w:rPr>
        <w:t>1991, 2006, 1)))</w:t>
      </w:r>
    </w:p>
    <w:p w14:paraId="555F09C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</w:t>
      </w:r>
      <w:proofErr w:type="spellStart"/>
      <w:r w:rsidRPr="002D6E60">
        <w:rPr>
          <w:rFonts w:cstheme="minorHAnsi"/>
        </w:rPr>
        <w:t>ses.pred</w:t>
      </w:r>
      <w:proofErr w:type="gramEnd"/>
      <w:r w:rsidRPr="002D6E60">
        <w:rPr>
          <w:rFonts w:cstheme="minorHAnsi"/>
        </w:rPr>
        <w:t>$fitted</w:t>
      </w:r>
      <w:proofErr w:type="spell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2, col = "blue")</w:t>
      </w:r>
    </w:p>
    <w:p w14:paraId="3A083C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r w:rsidRPr="002D6E60">
        <w:rPr>
          <w:rFonts w:cstheme="minorHAnsi"/>
        </w:rPr>
        <w:t>lines(</w:t>
      </w: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>)</w:t>
      </w:r>
    </w:p>
    <w:p w14:paraId="68F33BEB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lines(c(</w:t>
      </w:r>
      <w:proofErr w:type="gramEnd"/>
      <w:r w:rsidRPr="002D6E60">
        <w:rPr>
          <w:rFonts w:cstheme="minorHAnsi"/>
        </w:rPr>
        <w:t xml:space="preserve">2004.25 - 3, 2004.25 - 3),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 xml:space="preserve">-250, 350)) </w:t>
      </w:r>
    </w:p>
    <w:p w14:paraId="564E97B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lines(c(</w:t>
      </w:r>
      <w:proofErr w:type="gramEnd"/>
      <w:r w:rsidRPr="002D6E60">
        <w:rPr>
          <w:rFonts w:cstheme="minorHAnsi"/>
        </w:rPr>
        <w:t xml:space="preserve">2004.25, 2004.25), </w:t>
      </w:r>
      <w:proofErr w:type="gramStart"/>
      <w:r w:rsidRPr="002D6E60">
        <w:rPr>
          <w:rFonts w:cstheme="minorHAnsi"/>
        </w:rPr>
        <w:t>c(</w:t>
      </w:r>
      <w:proofErr w:type="gramEnd"/>
      <w:r w:rsidRPr="002D6E60">
        <w:rPr>
          <w:rFonts w:cstheme="minorHAnsi"/>
        </w:rPr>
        <w:t>-250, 350))</w:t>
      </w:r>
    </w:p>
    <w:p w14:paraId="202000A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1996.25, 275, "Training")</w:t>
      </w:r>
    </w:p>
    <w:p w14:paraId="06C6F6F2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2002.75, 275, "Validation")</w:t>
      </w:r>
    </w:p>
    <w:p w14:paraId="19FC4C53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text(</w:t>
      </w:r>
      <w:proofErr w:type="gramEnd"/>
      <w:r w:rsidRPr="002D6E60">
        <w:rPr>
          <w:rFonts w:cstheme="minorHAnsi"/>
        </w:rPr>
        <w:t>2005.25, 275, "Future")</w:t>
      </w:r>
    </w:p>
    <w:p w14:paraId="7F08DEA5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arrows(</w:t>
      </w:r>
      <w:proofErr w:type="gramEnd"/>
      <w:r w:rsidRPr="002D6E60">
        <w:rPr>
          <w:rFonts w:cstheme="minorHAnsi"/>
        </w:rPr>
        <w:t xml:space="preserve">2004 - 3, 245, 1991.5, 245,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1,angle</w:t>
      </w:r>
      <w:proofErr w:type="gramEnd"/>
      <w:r w:rsidRPr="002D6E60">
        <w:rPr>
          <w:rFonts w:cstheme="minorHAnsi"/>
        </w:rPr>
        <w:t xml:space="preserve"> = 30)</w:t>
      </w:r>
    </w:p>
    <w:p w14:paraId="12525F9F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lastRenderedPageBreak/>
        <w:t>arrows(</w:t>
      </w:r>
      <w:proofErr w:type="gramEnd"/>
      <w:r w:rsidRPr="002D6E60">
        <w:rPr>
          <w:rFonts w:cstheme="minorHAnsi"/>
        </w:rPr>
        <w:t xml:space="preserve">2004.5 - 3, 245, 2004, 245,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</w:t>
      </w:r>
      <w:proofErr w:type="gramStart"/>
      <w:r w:rsidRPr="002D6E60">
        <w:rPr>
          <w:rFonts w:cstheme="minorHAnsi"/>
        </w:rPr>
        <w:t>1,angle</w:t>
      </w:r>
      <w:proofErr w:type="gramEnd"/>
      <w:r w:rsidRPr="002D6E60">
        <w:rPr>
          <w:rFonts w:cstheme="minorHAnsi"/>
        </w:rPr>
        <w:t xml:space="preserve"> = 30)</w:t>
      </w:r>
    </w:p>
    <w:p w14:paraId="7D2B1E04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arrows(</w:t>
      </w:r>
      <w:proofErr w:type="gramEnd"/>
      <w:r w:rsidRPr="002D6E60">
        <w:rPr>
          <w:rFonts w:cstheme="minorHAnsi"/>
        </w:rPr>
        <w:t xml:space="preserve">2004.5, 245, 2006, 245, code = 3, length = 0.1, </w:t>
      </w:r>
      <w:proofErr w:type="spellStart"/>
      <w:r w:rsidRPr="002D6E60">
        <w:rPr>
          <w:rFonts w:cstheme="minorHAnsi"/>
        </w:rPr>
        <w:t>lwd</w:t>
      </w:r>
      <w:proofErr w:type="spellEnd"/>
      <w:r w:rsidRPr="002D6E60">
        <w:rPr>
          <w:rFonts w:cstheme="minorHAnsi"/>
        </w:rPr>
        <w:t xml:space="preserve"> = 1, angle = 30)</w:t>
      </w:r>
    </w:p>
    <w:p w14:paraId="7A2B75B0" w14:textId="77777777" w:rsidR="002D6E60" w:rsidRPr="002D6E60" w:rsidRDefault="002D6E60" w:rsidP="002D6E60">
      <w:pPr>
        <w:spacing w:line="240" w:lineRule="auto"/>
        <w:rPr>
          <w:rFonts w:cstheme="minorHAnsi"/>
        </w:rPr>
      </w:pPr>
    </w:p>
    <w:p w14:paraId="704ED2E7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ses.opt</w:t>
      </w:r>
      <w:proofErr w:type="spellEnd"/>
      <w:r w:rsidRPr="002D6E60">
        <w:rPr>
          <w:rFonts w:cstheme="minorHAnsi"/>
        </w:rPr>
        <w:t xml:space="preserve"> &lt;- </w:t>
      </w:r>
      <w:proofErr w:type="spellStart"/>
      <w:proofErr w:type="gramStart"/>
      <w:r w:rsidRPr="002D6E60">
        <w:rPr>
          <w:rFonts w:cstheme="minorHAnsi"/>
        </w:rPr>
        <w:t>ets</w:t>
      </w:r>
      <w:proofErr w:type="spellEnd"/>
      <w:r w:rsidRPr="002D6E60">
        <w:rPr>
          <w:rFonts w:cstheme="minorHAnsi"/>
        </w:rPr>
        <w:t>(</w:t>
      </w:r>
      <w:proofErr w:type="spellStart"/>
      <w:proofErr w:type="gramEnd"/>
      <w:r w:rsidRPr="002D6E60">
        <w:rPr>
          <w:rFonts w:cstheme="minorHAnsi"/>
        </w:rPr>
        <w:t>train.ts</w:t>
      </w:r>
      <w:proofErr w:type="spellEnd"/>
      <w:r w:rsidRPr="002D6E60">
        <w:rPr>
          <w:rFonts w:cstheme="minorHAnsi"/>
        </w:rPr>
        <w:t>, model = "ANN")</w:t>
      </w:r>
    </w:p>
    <w:p w14:paraId="1AFDCC66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proofErr w:type="gramStart"/>
      <w:r w:rsidRPr="002D6E60">
        <w:rPr>
          <w:rFonts w:cstheme="minorHAnsi"/>
        </w:rPr>
        <w:t>ses.opt.pred</w:t>
      </w:r>
      <w:proofErr w:type="spellEnd"/>
      <w:proofErr w:type="gramEnd"/>
      <w:r w:rsidRPr="002D6E60">
        <w:rPr>
          <w:rFonts w:cstheme="minorHAnsi"/>
        </w:rPr>
        <w:t xml:space="preserve"> &lt;- </w:t>
      </w:r>
      <w:proofErr w:type="gramStart"/>
      <w:r w:rsidRPr="002D6E60">
        <w:rPr>
          <w:rFonts w:cstheme="minorHAnsi"/>
        </w:rPr>
        <w:t>forecast(</w:t>
      </w:r>
      <w:proofErr w:type="spellStart"/>
      <w:proofErr w:type="gramEnd"/>
      <w:r w:rsidRPr="002D6E60">
        <w:rPr>
          <w:rFonts w:cstheme="minorHAnsi"/>
        </w:rPr>
        <w:t>ses.opt</w:t>
      </w:r>
      <w:proofErr w:type="spellEnd"/>
      <w:r w:rsidRPr="002D6E60">
        <w:rPr>
          <w:rFonts w:cstheme="minorHAnsi"/>
        </w:rPr>
        <w:t xml:space="preserve">, h = </w:t>
      </w:r>
      <w:proofErr w:type="spellStart"/>
      <w:r w:rsidRPr="002D6E60">
        <w:rPr>
          <w:rFonts w:cstheme="minorHAnsi"/>
        </w:rPr>
        <w:t>nValid</w:t>
      </w:r>
      <w:proofErr w:type="spellEnd"/>
      <w:r w:rsidRPr="002D6E60">
        <w:rPr>
          <w:rFonts w:cstheme="minorHAnsi"/>
        </w:rPr>
        <w:t>, level = 0)</w:t>
      </w:r>
    </w:p>
    <w:p w14:paraId="15972EDD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spellStart"/>
      <w:r w:rsidRPr="002D6E60">
        <w:rPr>
          <w:rFonts w:cstheme="minorHAnsi"/>
        </w:rPr>
        <w:t>ses.opt</w:t>
      </w:r>
      <w:proofErr w:type="spellEnd"/>
    </w:p>
    <w:p w14:paraId="63ED848A" w14:textId="77777777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accuracy(</w:t>
      </w:r>
      <w:proofErr w:type="spellStart"/>
      <w:r w:rsidRPr="002D6E60">
        <w:rPr>
          <w:rFonts w:cstheme="minorHAnsi"/>
        </w:rPr>
        <w:t>ses.pred</w:t>
      </w:r>
      <w:proofErr w:type="spellEnd"/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>)</w:t>
      </w:r>
    </w:p>
    <w:p w14:paraId="27F6784B" w14:textId="2A027B13" w:rsidR="002D6E60" w:rsidRPr="002D6E60" w:rsidRDefault="002D6E60" w:rsidP="002D6E60">
      <w:pPr>
        <w:spacing w:line="240" w:lineRule="auto"/>
        <w:rPr>
          <w:rFonts w:cstheme="minorHAnsi"/>
        </w:rPr>
      </w:pPr>
      <w:proofErr w:type="gramStart"/>
      <w:r w:rsidRPr="002D6E60">
        <w:rPr>
          <w:rFonts w:cstheme="minorHAnsi"/>
        </w:rPr>
        <w:t>accuracy(</w:t>
      </w:r>
      <w:proofErr w:type="spellStart"/>
      <w:r w:rsidRPr="002D6E60">
        <w:rPr>
          <w:rFonts w:cstheme="minorHAnsi"/>
        </w:rPr>
        <w:t>ses.opt.pred</w:t>
      </w:r>
      <w:proofErr w:type="spellEnd"/>
      <w:proofErr w:type="gramEnd"/>
      <w:r w:rsidRPr="002D6E60">
        <w:rPr>
          <w:rFonts w:cstheme="minorHAnsi"/>
        </w:rPr>
        <w:t xml:space="preserve">, </w:t>
      </w:r>
      <w:proofErr w:type="spellStart"/>
      <w:r w:rsidRPr="002D6E60">
        <w:rPr>
          <w:rFonts w:cstheme="minorHAnsi"/>
        </w:rPr>
        <w:t>valid.ts</w:t>
      </w:r>
      <w:proofErr w:type="spellEnd"/>
      <w:r w:rsidRPr="002D6E60">
        <w:rPr>
          <w:rFonts w:cstheme="minorHAnsi"/>
        </w:rPr>
        <w:t>)</w:t>
      </w:r>
    </w:p>
    <w:sectPr w:rsidR="002D6E60" w:rsidRPr="002D6E60" w:rsidSect="00082012"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5769F" w14:textId="77777777" w:rsidR="009507F1" w:rsidRDefault="009507F1" w:rsidP="00082012">
      <w:pPr>
        <w:spacing w:after="0" w:line="240" w:lineRule="auto"/>
      </w:pPr>
      <w:r>
        <w:separator/>
      </w:r>
    </w:p>
  </w:endnote>
  <w:endnote w:type="continuationSeparator" w:id="0">
    <w:p w14:paraId="473A7941" w14:textId="77777777" w:rsidR="009507F1" w:rsidRDefault="009507F1" w:rsidP="00082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01AB3" w14:textId="77777777" w:rsidR="00082012" w:rsidRDefault="00082012" w:rsidP="00082012">
    <w:pPr>
      <w:pStyle w:val="Footer"/>
      <w:jc w:val="center"/>
    </w:pPr>
    <w:r>
      <w:t xml:space="preserve">A - </w:t>
    </w:r>
    <w:r>
      <w:fldChar w:fldCharType="begin"/>
    </w:r>
    <w:r>
      <w:instrText xml:space="preserve"> PAGE   \* MERGEFORMAT </w:instrText>
    </w:r>
    <w:r>
      <w:fldChar w:fldCharType="separate"/>
    </w:r>
    <w:r w:rsidR="00600A4D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DDFF7" w14:textId="77777777" w:rsidR="009507F1" w:rsidRDefault="009507F1" w:rsidP="00082012">
      <w:pPr>
        <w:spacing w:after="0" w:line="240" w:lineRule="auto"/>
      </w:pPr>
      <w:r>
        <w:separator/>
      </w:r>
    </w:p>
  </w:footnote>
  <w:footnote w:type="continuationSeparator" w:id="0">
    <w:p w14:paraId="15414EE4" w14:textId="77777777" w:rsidR="009507F1" w:rsidRDefault="009507F1" w:rsidP="00082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554713"/>
    <w:multiLevelType w:val="hybridMultilevel"/>
    <w:tmpl w:val="E3EC68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01E90"/>
    <w:multiLevelType w:val="hybridMultilevel"/>
    <w:tmpl w:val="A3CC4D36"/>
    <w:lvl w:ilvl="0" w:tplc="0C9037F2">
      <w:start w:val="5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91100C"/>
    <w:multiLevelType w:val="hybridMultilevel"/>
    <w:tmpl w:val="B5C87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9532C"/>
    <w:multiLevelType w:val="multilevel"/>
    <w:tmpl w:val="2ADE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2122EC"/>
    <w:multiLevelType w:val="hybridMultilevel"/>
    <w:tmpl w:val="74020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AC554D"/>
    <w:multiLevelType w:val="hybridMultilevel"/>
    <w:tmpl w:val="5BB23AC2"/>
    <w:lvl w:ilvl="0" w:tplc="27BE1364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213604">
    <w:abstractNumId w:val="1"/>
  </w:num>
  <w:num w:numId="2" w16cid:durableId="1324042889">
    <w:abstractNumId w:val="3"/>
  </w:num>
  <w:num w:numId="3" w16cid:durableId="1033458818">
    <w:abstractNumId w:val="4"/>
  </w:num>
  <w:num w:numId="4" w16cid:durableId="718478150">
    <w:abstractNumId w:val="6"/>
  </w:num>
  <w:num w:numId="5" w16cid:durableId="2116559781">
    <w:abstractNumId w:val="5"/>
  </w:num>
  <w:num w:numId="6" w16cid:durableId="1389036140">
    <w:abstractNumId w:val="2"/>
  </w:num>
  <w:num w:numId="7" w16cid:durableId="1990666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D8"/>
    <w:rsid w:val="0001402E"/>
    <w:rsid w:val="00022EAB"/>
    <w:rsid w:val="00027783"/>
    <w:rsid w:val="00051CDC"/>
    <w:rsid w:val="00052DAD"/>
    <w:rsid w:val="00065DDA"/>
    <w:rsid w:val="0007288A"/>
    <w:rsid w:val="00082012"/>
    <w:rsid w:val="00086EE3"/>
    <w:rsid w:val="00087881"/>
    <w:rsid w:val="000949B8"/>
    <w:rsid w:val="000A39E5"/>
    <w:rsid w:val="000B113C"/>
    <w:rsid w:val="000C415C"/>
    <w:rsid w:val="000C4E8C"/>
    <w:rsid w:val="000D0741"/>
    <w:rsid w:val="000D6D1C"/>
    <w:rsid w:val="000F591B"/>
    <w:rsid w:val="0011389F"/>
    <w:rsid w:val="001315D0"/>
    <w:rsid w:val="001676D3"/>
    <w:rsid w:val="00174B95"/>
    <w:rsid w:val="001778E4"/>
    <w:rsid w:val="001A211F"/>
    <w:rsid w:val="001A46A0"/>
    <w:rsid w:val="001C5EFB"/>
    <w:rsid w:val="001E25DC"/>
    <w:rsid w:val="001F24DB"/>
    <w:rsid w:val="001F5D01"/>
    <w:rsid w:val="001F7B49"/>
    <w:rsid w:val="00200B2E"/>
    <w:rsid w:val="00203475"/>
    <w:rsid w:val="0020661A"/>
    <w:rsid w:val="00214FD3"/>
    <w:rsid w:val="00256D16"/>
    <w:rsid w:val="00271F7D"/>
    <w:rsid w:val="002840EF"/>
    <w:rsid w:val="00291568"/>
    <w:rsid w:val="002A7C3C"/>
    <w:rsid w:val="002B0FBE"/>
    <w:rsid w:val="002B6CE2"/>
    <w:rsid w:val="002C540D"/>
    <w:rsid w:val="002D6E60"/>
    <w:rsid w:val="002E3C76"/>
    <w:rsid w:val="002E5CD1"/>
    <w:rsid w:val="00323D4A"/>
    <w:rsid w:val="00347552"/>
    <w:rsid w:val="00364D76"/>
    <w:rsid w:val="00380BEF"/>
    <w:rsid w:val="003A61BD"/>
    <w:rsid w:val="003D72E4"/>
    <w:rsid w:val="003F5A60"/>
    <w:rsid w:val="004314DA"/>
    <w:rsid w:val="00435DD7"/>
    <w:rsid w:val="004425D5"/>
    <w:rsid w:val="00450799"/>
    <w:rsid w:val="00463437"/>
    <w:rsid w:val="00465BA6"/>
    <w:rsid w:val="004671D8"/>
    <w:rsid w:val="004678B3"/>
    <w:rsid w:val="004704A8"/>
    <w:rsid w:val="00475762"/>
    <w:rsid w:val="00487B9B"/>
    <w:rsid w:val="004B30B7"/>
    <w:rsid w:val="004C05B1"/>
    <w:rsid w:val="004C4677"/>
    <w:rsid w:val="004C5473"/>
    <w:rsid w:val="004D6D0B"/>
    <w:rsid w:val="004D7731"/>
    <w:rsid w:val="004E7CCD"/>
    <w:rsid w:val="00501114"/>
    <w:rsid w:val="00505295"/>
    <w:rsid w:val="00525C10"/>
    <w:rsid w:val="00530178"/>
    <w:rsid w:val="00534065"/>
    <w:rsid w:val="005455D1"/>
    <w:rsid w:val="0055395D"/>
    <w:rsid w:val="00570656"/>
    <w:rsid w:val="00583484"/>
    <w:rsid w:val="005A11D8"/>
    <w:rsid w:val="005F5605"/>
    <w:rsid w:val="00600A4D"/>
    <w:rsid w:val="00633303"/>
    <w:rsid w:val="006377F2"/>
    <w:rsid w:val="006466CA"/>
    <w:rsid w:val="00670ED3"/>
    <w:rsid w:val="00682C72"/>
    <w:rsid w:val="006B0065"/>
    <w:rsid w:val="006B37E3"/>
    <w:rsid w:val="007061EC"/>
    <w:rsid w:val="00714960"/>
    <w:rsid w:val="007171AD"/>
    <w:rsid w:val="0074726C"/>
    <w:rsid w:val="007557F6"/>
    <w:rsid w:val="00777326"/>
    <w:rsid w:val="00797D8E"/>
    <w:rsid w:val="007A156E"/>
    <w:rsid w:val="007A5197"/>
    <w:rsid w:val="007B68A3"/>
    <w:rsid w:val="007E32BE"/>
    <w:rsid w:val="00804054"/>
    <w:rsid w:val="00810BFD"/>
    <w:rsid w:val="00815AE3"/>
    <w:rsid w:val="0083450D"/>
    <w:rsid w:val="00853336"/>
    <w:rsid w:val="00863D20"/>
    <w:rsid w:val="00884B42"/>
    <w:rsid w:val="008B1428"/>
    <w:rsid w:val="008C5094"/>
    <w:rsid w:val="0093444D"/>
    <w:rsid w:val="009357CB"/>
    <w:rsid w:val="009439D7"/>
    <w:rsid w:val="00946426"/>
    <w:rsid w:val="009507F1"/>
    <w:rsid w:val="00951AFA"/>
    <w:rsid w:val="00953286"/>
    <w:rsid w:val="00966948"/>
    <w:rsid w:val="0097218C"/>
    <w:rsid w:val="00975369"/>
    <w:rsid w:val="00975DBF"/>
    <w:rsid w:val="00985E64"/>
    <w:rsid w:val="009951C5"/>
    <w:rsid w:val="009B13CE"/>
    <w:rsid w:val="009D1CD5"/>
    <w:rsid w:val="009D7B5A"/>
    <w:rsid w:val="009F7AB2"/>
    <w:rsid w:val="00A259F1"/>
    <w:rsid w:val="00A26392"/>
    <w:rsid w:val="00A335F7"/>
    <w:rsid w:val="00A76819"/>
    <w:rsid w:val="00A939BF"/>
    <w:rsid w:val="00A93FEB"/>
    <w:rsid w:val="00AD2188"/>
    <w:rsid w:val="00AF162A"/>
    <w:rsid w:val="00AF1F3D"/>
    <w:rsid w:val="00B10990"/>
    <w:rsid w:val="00B17E4F"/>
    <w:rsid w:val="00B35D4D"/>
    <w:rsid w:val="00B45331"/>
    <w:rsid w:val="00B77A14"/>
    <w:rsid w:val="00BA6AFE"/>
    <w:rsid w:val="00BB5BFB"/>
    <w:rsid w:val="00BC66F6"/>
    <w:rsid w:val="00BD4F57"/>
    <w:rsid w:val="00BE0175"/>
    <w:rsid w:val="00BE7E4E"/>
    <w:rsid w:val="00C0145D"/>
    <w:rsid w:val="00C02E46"/>
    <w:rsid w:val="00C03EA1"/>
    <w:rsid w:val="00C04625"/>
    <w:rsid w:val="00C144F7"/>
    <w:rsid w:val="00C24EBB"/>
    <w:rsid w:val="00C25D35"/>
    <w:rsid w:val="00C33D51"/>
    <w:rsid w:val="00C35D0F"/>
    <w:rsid w:val="00C7714F"/>
    <w:rsid w:val="00C8317E"/>
    <w:rsid w:val="00C8731A"/>
    <w:rsid w:val="00C931E0"/>
    <w:rsid w:val="00C95A29"/>
    <w:rsid w:val="00CA72AD"/>
    <w:rsid w:val="00CB57BA"/>
    <w:rsid w:val="00D06CC9"/>
    <w:rsid w:val="00D159D8"/>
    <w:rsid w:val="00D17C3F"/>
    <w:rsid w:val="00D50F78"/>
    <w:rsid w:val="00D53FC3"/>
    <w:rsid w:val="00D55225"/>
    <w:rsid w:val="00D61C44"/>
    <w:rsid w:val="00D67224"/>
    <w:rsid w:val="00D73C4B"/>
    <w:rsid w:val="00D92971"/>
    <w:rsid w:val="00D934DA"/>
    <w:rsid w:val="00DA640C"/>
    <w:rsid w:val="00DE10E6"/>
    <w:rsid w:val="00DF0E93"/>
    <w:rsid w:val="00DF5E6A"/>
    <w:rsid w:val="00E11E89"/>
    <w:rsid w:val="00E13726"/>
    <w:rsid w:val="00E233D5"/>
    <w:rsid w:val="00E351AC"/>
    <w:rsid w:val="00EB4345"/>
    <w:rsid w:val="00EB46E5"/>
    <w:rsid w:val="00EE20BE"/>
    <w:rsid w:val="00F03131"/>
    <w:rsid w:val="00F15731"/>
    <w:rsid w:val="00F32F2B"/>
    <w:rsid w:val="00F54C0D"/>
    <w:rsid w:val="00F656EC"/>
    <w:rsid w:val="00F6685A"/>
    <w:rsid w:val="00F80A61"/>
    <w:rsid w:val="00F82FD7"/>
    <w:rsid w:val="00F83A47"/>
    <w:rsid w:val="00F90415"/>
    <w:rsid w:val="00F91309"/>
    <w:rsid w:val="00FA513B"/>
    <w:rsid w:val="00FA6531"/>
    <w:rsid w:val="00FE0663"/>
    <w:rsid w:val="00FF2EFC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9B27E9"/>
  <w15:docId w15:val="{B8B6F19A-210E-B04A-ADB0-91825EDA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B9B"/>
  </w:style>
  <w:style w:type="paragraph" w:styleId="Heading1">
    <w:name w:val="heading 1"/>
    <w:basedOn w:val="Normal"/>
    <w:next w:val="Normal"/>
    <w:link w:val="Heading1Char"/>
    <w:uiPriority w:val="9"/>
    <w:qFormat/>
    <w:rsid w:val="005539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D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7C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C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7C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39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757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1C4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D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56D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8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012"/>
  </w:style>
  <w:style w:type="paragraph" w:styleId="Footer">
    <w:name w:val="footer"/>
    <w:basedOn w:val="Normal"/>
    <w:link w:val="FooterChar"/>
    <w:uiPriority w:val="99"/>
    <w:unhideWhenUsed/>
    <w:rsid w:val="0008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012"/>
  </w:style>
  <w:style w:type="paragraph" w:styleId="Bibliography">
    <w:name w:val="Bibliography"/>
    <w:basedOn w:val="Normal"/>
    <w:next w:val="Normal"/>
    <w:uiPriority w:val="37"/>
    <w:unhideWhenUsed/>
    <w:rsid w:val="00AF1F3D"/>
  </w:style>
  <w:style w:type="character" w:customStyle="1" w:styleId="Heading3Char">
    <w:name w:val="Heading 3 Char"/>
    <w:basedOn w:val="DefaultParagraphFont"/>
    <w:link w:val="Heading3"/>
    <w:uiPriority w:val="9"/>
    <w:semiHidden/>
    <w:rsid w:val="00C33D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33D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3D5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4D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F24D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D6D1C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F15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3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85085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64668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02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My%20Passport%20Documents\McDaniel\DataAnalytics\ANA535\NewANA535\CourseProject\Course%20Projec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Pur19</b:Tag>
    <b:SourceType>InternetSite</b:SourceType>
    <b:Guid>{A63DAA92-CFA0-495E-ADDD-35F54B512BE5}</b:Guid>
    <b:Author>
      <b:Author>
        <b:Corporate>Purdue University</b:Corporate>
      </b:Author>
    </b:Author>
    <b:Title>General Format</b:Title>
    <b:InternetSiteTitle>Purdue Online Writing Lab</b:InternetSiteTitle>
    <b:Year>2019</b:Year>
    <b:Month>October</b:Month>
    <b:Day>31</b:Day>
    <b:YearAccessed>2024</b:YearAccessed>
    <b:MonthAccessed>April</b:MonthAccessed>
    <b:DayAccessed>28</b:DayAccessed>
    <b:URL>•	Your Introduction should outline your project as well as describe your dataset and anything you have done to it, e.g. cleaning and pre-processing.  </b:URL>
    <b:RefOrder>1</b:RefOrder>
  </b:Source>
  <b:Source>
    <b:Tag>McI23</b:Tag>
    <b:SourceType>ElectronicSource</b:SourceType>
    <b:Guid>{B089AA9F-B3A1-4855-A6D5-1C9E2F9C61ED}</b:Guid>
    <b:Title>Summarizing Empirical Results</b:Title>
    <b:Year>2023</b:Year>
    <b:Month>October</b:Month>
    <b:Day>24</b:Day>
    <b:City>Westminster</b:City>
    <b:StateProvince>MD</b:StateProvince>
    <b:CountryRegion>U.S.A</b:CountryRegion>
    <b:Author>
      <b:Author>
        <b:NameList>
          <b:Person>
            <b:Last>McIntyre</b:Last>
            <b:First>Dr. Kevin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45445537-8AE3-4AC7-9E5F-7E92E7D6C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I:\My Passport Documents\McDaniel\DataAnalytics\ANA535\NewANA535\CourseProject\Course ProjectTemplate.dotx</Template>
  <TotalTime>247</TotalTime>
  <Pages>55</Pages>
  <Words>7525</Words>
  <Characters>42895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Marvine Hamner</dc:creator>
  <cp:lastModifiedBy>kohei Nishitani</cp:lastModifiedBy>
  <cp:revision>6</cp:revision>
  <dcterms:created xsi:type="dcterms:W3CDTF">2025-04-21T05:22:00Z</dcterms:created>
  <dcterms:modified xsi:type="dcterms:W3CDTF">2025-05-01T13:02:00Z</dcterms:modified>
</cp:coreProperties>
</file>